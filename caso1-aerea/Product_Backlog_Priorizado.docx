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94CAA" w14:textId="77777777" w:rsidR="00E21E9C" w:rsidRDefault="00E21E9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3027"/>
        <w:gridCol w:w="2182"/>
        <w:gridCol w:w="4985"/>
      </w:tblGrid>
      <w:tr w:rsidR="0075596B" w14:paraId="4B1068B3" w14:textId="77777777" w:rsidTr="00E94063">
        <w:trPr>
          <w:trHeight w:val="169"/>
        </w:trPr>
        <w:tc>
          <w:tcPr>
            <w:tcW w:w="10420" w:type="dxa"/>
            <w:gridSpan w:val="3"/>
            <w:shd w:val="clear" w:color="auto" w:fill="E4EDEE" w:themeFill="accent6" w:themeFillTint="33"/>
            <w:vAlign w:val="center"/>
          </w:tcPr>
          <w:p w14:paraId="5ACED00D" w14:textId="48FBD570" w:rsidR="0075596B" w:rsidRPr="009B4857" w:rsidRDefault="00A4674D" w:rsidP="00E94063">
            <w:pPr>
              <w:pStyle w:val="Encabezado"/>
              <w:jc w:val="righ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="0075596B" w14:paraId="36CA4B43" w14:textId="77777777" w:rsidTr="00F8644B">
        <w:trPr>
          <w:trHeight w:val="256"/>
        </w:trPr>
        <w:tc>
          <w:tcPr>
            <w:tcW w:w="3085" w:type="dxa"/>
            <w:vAlign w:val="center"/>
          </w:tcPr>
          <w:p w14:paraId="4F8D7D08" w14:textId="1FEDAFF5" w:rsidR="0075596B" w:rsidRPr="004D461A" w:rsidRDefault="0075596B" w:rsidP="0075596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="00E21E9C" w:rsidRPr="004D461A">
              <w:rPr>
                <w:rFonts w:ascii="Arial" w:hAnsi="Arial" w:cs="Arial"/>
                <w:b/>
                <w:sz w:val="18"/>
                <w:szCs w:val="18"/>
              </w:rPr>
              <w:t>úmero</w:t>
            </w:r>
            <w:r w:rsidR="00CC3260" w:rsidRPr="004D461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F349A" w:rsidRPr="004D461A">
              <w:rPr>
                <w:rFonts w:ascii="Arial" w:hAnsi="Arial" w:cs="Arial"/>
                <w:b/>
                <w:sz w:val="18"/>
                <w:szCs w:val="18"/>
              </w:rPr>
              <w:t>Historia</w:t>
            </w:r>
            <w:r w:rsidRPr="004D461A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FB7115" w:rsidRPr="00FB7115">
              <w:t xml:space="preserve"> </w:t>
            </w:r>
            <w:r w:rsidR="00FB7115" w:rsidRPr="00FB7115">
              <w:rPr>
                <w:rFonts w:ascii="Arial" w:hAnsi="Arial" w:cs="Arial"/>
                <w:bCs/>
                <w:sz w:val="18"/>
                <w:szCs w:val="18"/>
              </w:rPr>
              <w:t>HU1</w:t>
            </w:r>
          </w:p>
        </w:tc>
        <w:tc>
          <w:tcPr>
            <w:tcW w:w="7335" w:type="dxa"/>
            <w:gridSpan w:val="2"/>
            <w:vAlign w:val="center"/>
          </w:tcPr>
          <w:p w14:paraId="02028C3A" w14:textId="246BCE98" w:rsidR="0075596B" w:rsidRPr="004D461A" w:rsidRDefault="008A1C89" w:rsidP="0075596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Usuario</w:t>
            </w:r>
            <w:r w:rsidR="00CC3260" w:rsidRPr="004D461A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FB7115" w:rsidRPr="00FB7115">
              <w:t xml:space="preserve"> </w:t>
            </w:r>
            <w:r w:rsidR="00FB7115" w:rsidRPr="00FB7115">
              <w:rPr>
                <w:rFonts w:ascii="Arial" w:hAnsi="Arial" w:cs="Arial"/>
                <w:bCs/>
                <w:sz w:val="18"/>
                <w:szCs w:val="18"/>
              </w:rPr>
              <w:t>Administrativo</w:t>
            </w:r>
          </w:p>
        </w:tc>
      </w:tr>
      <w:tr w:rsidR="00E21E9C" w14:paraId="2A11D42A" w14:textId="77777777" w:rsidTr="00F8644B">
        <w:trPr>
          <w:trHeight w:val="133"/>
        </w:trPr>
        <w:tc>
          <w:tcPr>
            <w:tcW w:w="10420" w:type="dxa"/>
            <w:gridSpan w:val="3"/>
            <w:vAlign w:val="center"/>
          </w:tcPr>
          <w:p w14:paraId="09B61A0B" w14:textId="7AEF3B47" w:rsidR="00E21E9C" w:rsidRPr="004D461A" w:rsidRDefault="00DF349A" w:rsidP="0075596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Historia</w:t>
            </w:r>
            <w:r w:rsidR="00E21E9C" w:rsidRPr="004D461A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FB7115" w:rsidRPr="00FB7115">
              <w:t xml:space="preserve"> </w:t>
            </w:r>
            <w:r w:rsidR="00FB7115" w:rsidRPr="00FB7115">
              <w:rPr>
                <w:rFonts w:ascii="Arial" w:hAnsi="Arial" w:cs="Arial"/>
                <w:bCs/>
                <w:sz w:val="18"/>
                <w:szCs w:val="18"/>
              </w:rPr>
              <w:t>Registrar tripulantes</w:t>
            </w:r>
          </w:p>
        </w:tc>
      </w:tr>
      <w:tr w:rsidR="00E21E9C" w14:paraId="263AB24A" w14:textId="77777777" w:rsidTr="00F8644B">
        <w:trPr>
          <w:trHeight w:val="223"/>
        </w:trPr>
        <w:tc>
          <w:tcPr>
            <w:tcW w:w="5328" w:type="dxa"/>
            <w:gridSpan w:val="2"/>
            <w:vAlign w:val="center"/>
          </w:tcPr>
          <w:p w14:paraId="25349F32" w14:textId="4C2133DF" w:rsidR="00E21E9C" w:rsidRPr="004D461A" w:rsidRDefault="00DF349A" w:rsidP="00E21E9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Prioridad</w:t>
            </w:r>
            <w:r w:rsidR="00E21E9C" w:rsidRPr="004D461A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FB711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D461A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5092" w:type="dxa"/>
            <w:vAlign w:val="center"/>
          </w:tcPr>
          <w:p w14:paraId="6ECC147B" w14:textId="3B4A87BC" w:rsidR="00E21E9C" w:rsidRPr="004D461A" w:rsidRDefault="003146D0" w:rsidP="0075596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Criterio de aceptación</w:t>
            </w:r>
            <w:r w:rsidR="00E21E9C" w:rsidRPr="004D461A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FB7115" w:rsidRPr="00FB7115">
              <w:t xml:space="preserve"> </w:t>
            </w:r>
            <w:r w:rsidR="00FB7115" w:rsidRPr="00FB7115">
              <w:rPr>
                <w:rFonts w:ascii="Arial" w:hAnsi="Arial" w:cs="Arial"/>
                <w:bCs/>
                <w:sz w:val="18"/>
                <w:szCs w:val="18"/>
              </w:rPr>
              <w:t>El sistema exige nombre, número de empleado (único) y fecha de nacimiento. No permite guardar con campos vacíos. Muestra confirmación al guardar.</w:t>
            </w:r>
          </w:p>
        </w:tc>
      </w:tr>
      <w:tr w:rsidR="0075596B" w14:paraId="5A10FA4D" w14:textId="77777777" w:rsidTr="00F8644B">
        <w:trPr>
          <w:trHeight w:val="54"/>
        </w:trPr>
        <w:tc>
          <w:tcPr>
            <w:tcW w:w="5328" w:type="dxa"/>
            <w:gridSpan w:val="2"/>
            <w:tcBorders>
              <w:bottom w:val="single" w:sz="4" w:space="0" w:color="auto"/>
            </w:tcBorders>
            <w:vAlign w:val="center"/>
          </w:tcPr>
          <w:p w14:paraId="34D6813F" w14:textId="0343D73E" w:rsidR="0075596B" w:rsidRPr="004D461A" w:rsidRDefault="008A1C89" w:rsidP="0075596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I</w:t>
            </w:r>
            <w:r w:rsidR="00CC3260" w:rsidRPr="004D461A">
              <w:rPr>
                <w:rFonts w:ascii="Arial" w:hAnsi="Arial" w:cs="Arial"/>
                <w:b/>
                <w:sz w:val="18"/>
                <w:szCs w:val="18"/>
              </w:rPr>
              <w:t>nicio:</w:t>
            </w:r>
            <w:r w:rsidR="000E2B9F" w:rsidRPr="000E2B9F">
              <w:t xml:space="preserve"> </w:t>
            </w:r>
            <w:r w:rsidR="000E2B9F" w:rsidRPr="000E2B9F">
              <w:rPr>
                <w:rFonts w:ascii="Arial" w:hAnsi="Arial" w:cs="Arial"/>
                <w:b/>
                <w:sz w:val="18"/>
                <w:szCs w:val="18"/>
              </w:rPr>
              <w:t>28/07/2026</w:t>
            </w:r>
          </w:p>
        </w:tc>
        <w:tc>
          <w:tcPr>
            <w:tcW w:w="5092" w:type="dxa"/>
            <w:tcBorders>
              <w:bottom w:val="single" w:sz="4" w:space="0" w:color="auto"/>
            </w:tcBorders>
            <w:vAlign w:val="center"/>
          </w:tcPr>
          <w:p w14:paraId="242928DA" w14:textId="614A5CB1" w:rsidR="0075596B" w:rsidRPr="004D461A" w:rsidRDefault="008A1C89" w:rsidP="0075596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F</w:t>
            </w:r>
            <w:r w:rsidR="00CC3260" w:rsidRPr="004D461A">
              <w:rPr>
                <w:rFonts w:ascii="Arial" w:hAnsi="Arial" w:cs="Arial"/>
                <w:b/>
                <w:sz w:val="18"/>
                <w:szCs w:val="18"/>
              </w:rPr>
              <w:t>in:</w:t>
            </w:r>
            <w:r w:rsidR="00863A96" w:rsidRPr="00863A96">
              <w:t xml:space="preserve"> </w:t>
            </w:r>
            <w:r w:rsidR="00863A96" w:rsidRPr="00863A96">
              <w:rPr>
                <w:rFonts w:ascii="Arial" w:hAnsi="Arial" w:cs="Arial"/>
                <w:b/>
                <w:sz w:val="18"/>
                <w:szCs w:val="18"/>
              </w:rPr>
              <w:t>30/07/2026</w:t>
            </w:r>
          </w:p>
        </w:tc>
      </w:tr>
      <w:tr w:rsidR="0075596B" w14:paraId="59CB0546" w14:textId="77777777" w:rsidTr="00E94063">
        <w:trPr>
          <w:trHeight w:val="213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F4446" w14:textId="3A67FB44" w:rsidR="00DF349A" w:rsidRPr="004D461A" w:rsidRDefault="00DF349A" w:rsidP="00E9406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Descripción</w:t>
            </w:r>
            <w:r w:rsidR="00E21E9C" w:rsidRPr="004D461A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FB711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FB7115" w:rsidRPr="00FB7115">
              <w:rPr>
                <w:rFonts w:ascii="Arial" w:hAnsi="Arial" w:cs="Arial"/>
                <w:bCs/>
                <w:sz w:val="18"/>
                <w:szCs w:val="18"/>
              </w:rPr>
              <w:t>Como administrativo, quiero registrar pilotos y copilotos para mantener actualizada la información del personal.</w:t>
            </w:r>
          </w:p>
        </w:tc>
      </w:tr>
      <w:tr w:rsidR="0075596B" w14:paraId="090C3FCD" w14:textId="77777777" w:rsidTr="00E94063">
        <w:trPr>
          <w:trHeight w:val="550"/>
        </w:trPr>
        <w:tc>
          <w:tcPr>
            <w:tcW w:w="10420" w:type="dxa"/>
            <w:gridSpan w:val="3"/>
            <w:tcBorders>
              <w:top w:val="single" w:sz="4" w:space="0" w:color="auto"/>
            </w:tcBorders>
            <w:vAlign w:val="center"/>
          </w:tcPr>
          <w:p w14:paraId="5C963215" w14:textId="1CB6AF9B" w:rsidR="0075596B" w:rsidRPr="004D461A" w:rsidRDefault="00DF349A" w:rsidP="00E9406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Observaciones</w:t>
            </w:r>
            <w:r w:rsidR="0075596B" w:rsidRPr="004D461A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FB711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FB7115" w:rsidRPr="00FB7115">
              <w:rPr>
                <w:rFonts w:ascii="Arial" w:hAnsi="Arial" w:cs="Arial"/>
                <w:bCs/>
                <w:sz w:val="18"/>
                <w:szCs w:val="18"/>
              </w:rPr>
              <w:t>Base para la creación de tripulaciones.</w:t>
            </w:r>
          </w:p>
        </w:tc>
      </w:tr>
    </w:tbl>
    <w:p w14:paraId="35F84BBA" w14:textId="77777777" w:rsidR="00E21E9C" w:rsidRDefault="00E21E9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4076"/>
        <w:gridCol w:w="619"/>
        <w:gridCol w:w="5499"/>
      </w:tblGrid>
      <w:tr w:rsidR="00FB7115" w14:paraId="6A08E84C" w14:textId="77777777" w:rsidTr="00FB7115">
        <w:trPr>
          <w:trHeight w:val="218"/>
        </w:trPr>
        <w:tc>
          <w:tcPr>
            <w:tcW w:w="101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EDEE" w:themeFill="accent6" w:themeFillTint="33"/>
            <w:vAlign w:val="center"/>
          </w:tcPr>
          <w:p w14:paraId="490BF027" w14:textId="77777777" w:rsidR="00FB7115" w:rsidRPr="009B4857" w:rsidRDefault="00FB7115" w:rsidP="00FB7115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="00FB7115" w14:paraId="4D9B86BF" w14:textId="77777777" w:rsidTr="00396C1C">
        <w:trPr>
          <w:trHeight w:val="256"/>
        </w:trPr>
        <w:tc>
          <w:tcPr>
            <w:tcW w:w="4030" w:type="dxa"/>
            <w:vAlign w:val="center"/>
          </w:tcPr>
          <w:p w14:paraId="72C4AD88" w14:textId="0BBBBB03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HU</w:t>
            </w:r>
            <w:r>
              <w:rPr>
                <w:rFonts w:ascii="Arial" w:hAnsi="Arial" w:cs="Arial"/>
                <w:bCs/>
                <w:sz w:val="18"/>
                <w:szCs w:val="18"/>
              </w:rPr>
              <w:t>2</w:t>
            </w:r>
          </w:p>
        </w:tc>
        <w:tc>
          <w:tcPr>
            <w:tcW w:w="6164" w:type="dxa"/>
            <w:gridSpan w:val="2"/>
            <w:vAlign w:val="center"/>
          </w:tcPr>
          <w:p w14:paraId="7E423942" w14:textId="77777777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Usuario: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Administrativo</w:t>
            </w:r>
          </w:p>
        </w:tc>
      </w:tr>
      <w:tr w:rsidR="00FB7115" w14:paraId="5CC1E6C2" w14:textId="77777777" w:rsidTr="00FB7115">
        <w:trPr>
          <w:trHeight w:val="133"/>
        </w:trPr>
        <w:tc>
          <w:tcPr>
            <w:tcW w:w="10194" w:type="dxa"/>
            <w:gridSpan w:val="3"/>
            <w:vAlign w:val="center"/>
          </w:tcPr>
          <w:p w14:paraId="628D2B45" w14:textId="193015D9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Historia: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Registrar tripulaciones</w:t>
            </w:r>
          </w:p>
        </w:tc>
      </w:tr>
      <w:tr w:rsidR="00FB7115" w14:paraId="3A8718FA" w14:textId="77777777" w:rsidTr="00396C1C">
        <w:trPr>
          <w:trHeight w:val="223"/>
        </w:trPr>
        <w:tc>
          <w:tcPr>
            <w:tcW w:w="4708" w:type="dxa"/>
            <w:gridSpan w:val="2"/>
            <w:vAlign w:val="center"/>
          </w:tcPr>
          <w:p w14:paraId="15BE8183" w14:textId="77777777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Prioridad: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D461A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5486" w:type="dxa"/>
            <w:vAlign w:val="center"/>
          </w:tcPr>
          <w:p w14:paraId="487B3AAF" w14:textId="4F871A7B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Criterio de aceptación: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Una tripulación requiere exactamente un piloto y un copiloto. Permite ingresar observaciones libres. Guarda el número de vuelos y horas acumuladas.</w:t>
            </w:r>
          </w:p>
        </w:tc>
      </w:tr>
      <w:tr w:rsidR="00FB7115" w14:paraId="3AEDC516" w14:textId="77777777" w:rsidTr="00396C1C">
        <w:trPr>
          <w:trHeight w:val="54"/>
        </w:trPr>
        <w:tc>
          <w:tcPr>
            <w:tcW w:w="4708" w:type="dxa"/>
            <w:gridSpan w:val="2"/>
            <w:tcBorders>
              <w:bottom w:val="single" w:sz="4" w:space="0" w:color="auto"/>
            </w:tcBorders>
            <w:vAlign w:val="center"/>
          </w:tcPr>
          <w:p w14:paraId="6BD5FAA5" w14:textId="05689B20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Inicio:</w:t>
            </w:r>
            <w:r w:rsidR="00863A96" w:rsidRPr="00863A96">
              <w:t xml:space="preserve"> </w:t>
            </w:r>
            <w:r w:rsidR="00863A96" w:rsidRPr="00863A96">
              <w:rPr>
                <w:rFonts w:ascii="Arial" w:hAnsi="Arial" w:cs="Arial"/>
                <w:b/>
                <w:sz w:val="18"/>
                <w:szCs w:val="18"/>
              </w:rPr>
              <w:t>28/07/2026</w:t>
            </w:r>
          </w:p>
        </w:tc>
        <w:tc>
          <w:tcPr>
            <w:tcW w:w="5486" w:type="dxa"/>
            <w:tcBorders>
              <w:bottom w:val="single" w:sz="4" w:space="0" w:color="auto"/>
            </w:tcBorders>
            <w:vAlign w:val="center"/>
          </w:tcPr>
          <w:p w14:paraId="0AFD8541" w14:textId="2DB5482D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Fin:</w:t>
            </w:r>
            <w:r w:rsidR="00863A96" w:rsidRPr="00863A96">
              <w:t xml:space="preserve"> </w:t>
            </w:r>
            <w:r w:rsidR="00863A96" w:rsidRPr="00863A96">
              <w:rPr>
                <w:rFonts w:ascii="Arial" w:hAnsi="Arial" w:cs="Arial"/>
                <w:b/>
                <w:sz w:val="18"/>
                <w:szCs w:val="18"/>
              </w:rPr>
              <w:t>31/07/2026</w:t>
            </w:r>
          </w:p>
        </w:tc>
      </w:tr>
      <w:tr w:rsidR="00FB7115" w14:paraId="1FF67790" w14:textId="77777777" w:rsidTr="00A416FC">
        <w:trPr>
          <w:trHeight w:val="213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EB8DB" w14:textId="51962746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Descripción: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Como administrativo, quiero registrar tripulaciones (piloto + copiloto) con su histórico de vuelos, horas de vuelo y observaciones, para tener equipos disponibles para asignar.</w:t>
            </w:r>
          </w:p>
        </w:tc>
      </w:tr>
      <w:tr w:rsidR="00FB7115" w14:paraId="6508AB3C" w14:textId="77777777" w:rsidTr="00FB7115">
        <w:trPr>
          <w:trHeight w:val="550"/>
        </w:trPr>
        <w:tc>
          <w:tcPr>
            <w:tcW w:w="10194" w:type="dxa"/>
            <w:gridSpan w:val="3"/>
            <w:tcBorders>
              <w:top w:val="single" w:sz="4" w:space="0" w:color="auto"/>
            </w:tcBorders>
            <w:vAlign w:val="center"/>
          </w:tcPr>
          <w:p w14:paraId="4D558629" w14:textId="7BB40F5B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Observaciones: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Depende de HU1 (tripulantes ya registrados).</w:t>
            </w:r>
          </w:p>
        </w:tc>
      </w:tr>
    </w:tbl>
    <w:p w14:paraId="100BCE37" w14:textId="77777777" w:rsidR="00396C1C" w:rsidRDefault="00396C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4044"/>
        <w:gridCol w:w="686"/>
        <w:gridCol w:w="5464"/>
      </w:tblGrid>
      <w:tr w:rsidR="00FB7115" w14:paraId="2AD824CE" w14:textId="77777777" w:rsidTr="00FB7115">
        <w:trPr>
          <w:trHeight w:val="169"/>
        </w:trPr>
        <w:tc>
          <w:tcPr>
            <w:tcW w:w="10194" w:type="dxa"/>
            <w:gridSpan w:val="3"/>
            <w:shd w:val="clear" w:color="auto" w:fill="E4EDEE" w:themeFill="accent6" w:themeFillTint="33"/>
            <w:vAlign w:val="center"/>
          </w:tcPr>
          <w:p w14:paraId="03493739" w14:textId="77777777" w:rsidR="00FB7115" w:rsidRPr="009B4857" w:rsidRDefault="00FB7115" w:rsidP="00A416FC">
            <w:pPr>
              <w:pStyle w:val="Encabezado"/>
              <w:jc w:val="righ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="00FB7115" w14:paraId="712D52A9" w14:textId="77777777" w:rsidTr="00396C1C">
        <w:trPr>
          <w:trHeight w:val="256"/>
        </w:trPr>
        <w:tc>
          <w:tcPr>
            <w:tcW w:w="3990" w:type="dxa"/>
            <w:vAlign w:val="center"/>
          </w:tcPr>
          <w:p w14:paraId="4108B4ED" w14:textId="51834A72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HU</w:t>
            </w:r>
            <w:r>
              <w:rPr>
                <w:rFonts w:ascii="Arial" w:hAnsi="Arial" w:cs="Arial"/>
                <w:bCs/>
                <w:sz w:val="18"/>
                <w:szCs w:val="18"/>
              </w:rPr>
              <w:t>3</w:t>
            </w:r>
          </w:p>
        </w:tc>
        <w:tc>
          <w:tcPr>
            <w:tcW w:w="6204" w:type="dxa"/>
            <w:gridSpan w:val="2"/>
            <w:vAlign w:val="center"/>
          </w:tcPr>
          <w:p w14:paraId="0611BA86" w14:textId="77777777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Usuario: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Administrativo</w:t>
            </w:r>
          </w:p>
        </w:tc>
      </w:tr>
      <w:tr w:rsidR="00FB7115" w14:paraId="2656815E" w14:textId="77777777" w:rsidTr="00FB7115">
        <w:trPr>
          <w:trHeight w:val="133"/>
        </w:trPr>
        <w:tc>
          <w:tcPr>
            <w:tcW w:w="10194" w:type="dxa"/>
            <w:gridSpan w:val="3"/>
            <w:vAlign w:val="center"/>
          </w:tcPr>
          <w:p w14:paraId="72C90F22" w14:textId="4D9E5022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Historia: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Registrar vuelos</w:t>
            </w:r>
          </w:p>
        </w:tc>
      </w:tr>
      <w:tr w:rsidR="00FB7115" w14:paraId="0EAAB3B1" w14:textId="77777777" w:rsidTr="00396C1C">
        <w:trPr>
          <w:trHeight w:val="223"/>
        </w:trPr>
        <w:tc>
          <w:tcPr>
            <w:tcW w:w="4736" w:type="dxa"/>
            <w:gridSpan w:val="2"/>
            <w:vAlign w:val="center"/>
          </w:tcPr>
          <w:p w14:paraId="5FADA9EB" w14:textId="77777777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Prioridad: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D461A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5458" w:type="dxa"/>
            <w:vAlign w:val="center"/>
          </w:tcPr>
          <w:p w14:paraId="245C941C" w14:textId="375FAAA2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Criterio de aceptación: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Todos los campos son obligatorios. La fecha no puede ser anterior a la fecha actual. El vuelo queda disponible para asignación tras guardarse.</w:t>
            </w:r>
          </w:p>
        </w:tc>
      </w:tr>
      <w:tr w:rsidR="00FB7115" w14:paraId="49D03703" w14:textId="77777777" w:rsidTr="00396C1C">
        <w:trPr>
          <w:trHeight w:val="54"/>
        </w:trPr>
        <w:tc>
          <w:tcPr>
            <w:tcW w:w="4736" w:type="dxa"/>
            <w:gridSpan w:val="2"/>
            <w:tcBorders>
              <w:bottom w:val="single" w:sz="4" w:space="0" w:color="auto"/>
            </w:tcBorders>
            <w:vAlign w:val="center"/>
          </w:tcPr>
          <w:p w14:paraId="45BC45A6" w14:textId="01AA0423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Inicio:</w:t>
            </w:r>
            <w:r w:rsidR="00863A96" w:rsidRPr="00863A96">
              <w:t xml:space="preserve"> </w:t>
            </w:r>
            <w:r w:rsidR="00863A96" w:rsidRPr="00863A96">
              <w:rPr>
                <w:rFonts w:ascii="Arial" w:hAnsi="Arial" w:cs="Arial"/>
                <w:b/>
                <w:sz w:val="18"/>
                <w:szCs w:val="18"/>
              </w:rPr>
              <w:t>29/07/2026</w:t>
            </w:r>
          </w:p>
        </w:tc>
        <w:tc>
          <w:tcPr>
            <w:tcW w:w="5458" w:type="dxa"/>
            <w:tcBorders>
              <w:bottom w:val="single" w:sz="4" w:space="0" w:color="auto"/>
            </w:tcBorders>
            <w:vAlign w:val="center"/>
          </w:tcPr>
          <w:p w14:paraId="5B99EF2D" w14:textId="77777777" w:rsidR="00621834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Fin:</w:t>
            </w:r>
            <w:r w:rsidR="0062183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1834" w:rsidRPr="00621834" w14:paraId="3CE0D8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797095" w14:textId="77777777" w:rsidR="00621834" w:rsidRPr="00621834" w:rsidRDefault="00621834" w:rsidP="00621834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</w:p>
              </w:tc>
            </w:tr>
          </w:tbl>
          <w:p w14:paraId="18E9EDB1" w14:textId="77777777" w:rsidR="00621834" w:rsidRPr="00621834" w:rsidRDefault="00621834" w:rsidP="00621834">
            <w:pPr>
              <w:rPr>
                <w:rFonts w:ascii="Arial" w:hAnsi="Arial" w:cs="Arial"/>
                <w:b/>
                <w:vanish/>
                <w:sz w:val="18"/>
                <w:szCs w:val="18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621834" w:rsidRPr="00621834" w14:paraId="63D1B3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506223" w14:textId="369D3264" w:rsidR="00621834" w:rsidRPr="00621834" w:rsidRDefault="00621834" w:rsidP="00621834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  <w:r w:rsidRPr="00621834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s-CO"/>
                    </w:rPr>
                    <w:t>01/08/2026</w:t>
                  </w:r>
                </w:p>
              </w:tc>
            </w:tr>
          </w:tbl>
          <w:p w14:paraId="62C8BB8F" w14:textId="6E841155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B7115" w14:paraId="204BF126" w14:textId="77777777" w:rsidTr="00A416FC">
        <w:trPr>
          <w:trHeight w:val="213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B54AA" w14:textId="69C63698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lastRenderedPageBreak/>
              <w:t>Descripción: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Como administrativo, quiero registrar vuelos con fecha, origen, destino y condiciones meteorológicas/visibilidades previstas, para tener la información disponible para la asignación.</w:t>
            </w:r>
          </w:p>
        </w:tc>
      </w:tr>
      <w:tr w:rsidR="00FB7115" w14:paraId="6B7ED5B7" w14:textId="77777777" w:rsidTr="00FB7115">
        <w:trPr>
          <w:trHeight w:val="550"/>
        </w:trPr>
        <w:tc>
          <w:tcPr>
            <w:tcW w:w="10194" w:type="dxa"/>
            <w:gridSpan w:val="3"/>
            <w:tcBorders>
              <w:top w:val="single" w:sz="4" w:space="0" w:color="auto"/>
            </w:tcBorders>
            <w:vAlign w:val="center"/>
          </w:tcPr>
          <w:p w14:paraId="1C6F0E28" w14:textId="327D1951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Observaciones: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-</w:t>
            </w:r>
          </w:p>
        </w:tc>
      </w:tr>
    </w:tbl>
    <w:p w14:paraId="3D3AB3AD" w14:textId="77777777" w:rsidR="00396C1C" w:rsidRDefault="00396C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3991"/>
        <w:gridCol w:w="766"/>
        <w:gridCol w:w="5437"/>
      </w:tblGrid>
      <w:tr w:rsidR="00FB7115" w14:paraId="41D1A4B1" w14:textId="77777777" w:rsidTr="00FB7115">
        <w:trPr>
          <w:trHeight w:val="169"/>
        </w:trPr>
        <w:tc>
          <w:tcPr>
            <w:tcW w:w="10194" w:type="dxa"/>
            <w:gridSpan w:val="3"/>
            <w:shd w:val="clear" w:color="auto" w:fill="E4EDEE" w:themeFill="accent6" w:themeFillTint="33"/>
            <w:vAlign w:val="center"/>
          </w:tcPr>
          <w:p w14:paraId="491EE8B1" w14:textId="77777777" w:rsidR="00FB7115" w:rsidRPr="009B4857" w:rsidRDefault="00FB7115" w:rsidP="00A416FC">
            <w:pPr>
              <w:pStyle w:val="Encabezado"/>
              <w:jc w:val="righ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="00FB7115" w14:paraId="18973AFB" w14:textId="77777777" w:rsidTr="00396C1C">
        <w:trPr>
          <w:trHeight w:val="256"/>
        </w:trPr>
        <w:tc>
          <w:tcPr>
            <w:tcW w:w="3945" w:type="dxa"/>
            <w:vAlign w:val="center"/>
          </w:tcPr>
          <w:p w14:paraId="22A804B3" w14:textId="110C1578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HU</w:t>
            </w:r>
            <w:r w:rsidR="00396C1C">
              <w:rPr>
                <w:rFonts w:ascii="Arial" w:hAnsi="Arial" w:cs="Arial"/>
                <w:bCs/>
                <w:sz w:val="18"/>
                <w:szCs w:val="18"/>
              </w:rPr>
              <w:t>4</w:t>
            </w:r>
          </w:p>
        </w:tc>
        <w:tc>
          <w:tcPr>
            <w:tcW w:w="6249" w:type="dxa"/>
            <w:gridSpan w:val="2"/>
            <w:vAlign w:val="center"/>
          </w:tcPr>
          <w:p w14:paraId="22C91E2C" w14:textId="77777777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Usuario: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Administrativo</w:t>
            </w:r>
          </w:p>
        </w:tc>
      </w:tr>
      <w:tr w:rsidR="00FB7115" w14:paraId="2E0708A3" w14:textId="77777777" w:rsidTr="00FB7115">
        <w:trPr>
          <w:trHeight w:val="133"/>
        </w:trPr>
        <w:tc>
          <w:tcPr>
            <w:tcW w:w="10194" w:type="dxa"/>
            <w:gridSpan w:val="3"/>
            <w:vAlign w:val="center"/>
          </w:tcPr>
          <w:p w14:paraId="7CBE5D1C" w14:textId="09D72825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Historia: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Registrar</w:t>
            </w:r>
            <w:r w:rsidR="00396C1C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parámetros de simulación</w:t>
            </w:r>
          </w:p>
        </w:tc>
      </w:tr>
      <w:tr w:rsidR="00FB7115" w14:paraId="2896985E" w14:textId="77777777" w:rsidTr="00396C1C">
        <w:trPr>
          <w:trHeight w:val="223"/>
        </w:trPr>
        <w:tc>
          <w:tcPr>
            <w:tcW w:w="4766" w:type="dxa"/>
            <w:gridSpan w:val="2"/>
            <w:vAlign w:val="center"/>
          </w:tcPr>
          <w:p w14:paraId="5EE32CA8" w14:textId="77777777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Prioridad: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D461A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5428" w:type="dxa"/>
            <w:vAlign w:val="center"/>
          </w:tcPr>
          <w:p w14:paraId="4C3501E5" w14:textId="57FC7EA7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Criterio de aceptación:</w:t>
            </w:r>
            <w:r w:rsidRPr="00FB7115"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El nombre del parámetro es único. El tipo es obligatorio (visibilidad, meteorología o relieve). Los parámetros de meteorología incluyen además un valor de frecuencia.</w:t>
            </w:r>
          </w:p>
        </w:tc>
      </w:tr>
      <w:tr w:rsidR="00FB7115" w14:paraId="08F86FF7" w14:textId="77777777" w:rsidTr="00396C1C">
        <w:trPr>
          <w:trHeight w:val="54"/>
        </w:trPr>
        <w:tc>
          <w:tcPr>
            <w:tcW w:w="4766" w:type="dxa"/>
            <w:gridSpan w:val="2"/>
            <w:tcBorders>
              <w:bottom w:val="single" w:sz="4" w:space="0" w:color="auto"/>
            </w:tcBorders>
            <w:vAlign w:val="center"/>
          </w:tcPr>
          <w:p w14:paraId="34601063" w14:textId="3372EE72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Inicio:</w:t>
            </w:r>
            <w:r w:rsidR="00697A6F" w:rsidRPr="00697A6F">
              <w:t xml:space="preserve"> </w:t>
            </w:r>
            <w:r w:rsidR="00697A6F" w:rsidRPr="00697A6F">
              <w:rPr>
                <w:rFonts w:ascii="Arial" w:hAnsi="Arial" w:cs="Arial"/>
                <w:b/>
                <w:sz w:val="18"/>
                <w:szCs w:val="18"/>
              </w:rPr>
              <w:t>02/08/2026</w:t>
            </w:r>
          </w:p>
        </w:tc>
        <w:tc>
          <w:tcPr>
            <w:tcW w:w="5428" w:type="dxa"/>
            <w:tcBorders>
              <w:bottom w:val="single" w:sz="4" w:space="0" w:color="auto"/>
            </w:tcBorders>
            <w:vAlign w:val="center"/>
          </w:tcPr>
          <w:p w14:paraId="64616F51" w14:textId="05D1C941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Fin:</w:t>
            </w:r>
            <w:r w:rsidR="00697A6F" w:rsidRPr="00697A6F">
              <w:t xml:space="preserve"> </w:t>
            </w:r>
            <w:r w:rsidR="00697A6F" w:rsidRPr="00697A6F">
              <w:rPr>
                <w:rFonts w:ascii="Arial" w:hAnsi="Arial" w:cs="Arial"/>
                <w:b/>
                <w:sz w:val="18"/>
                <w:szCs w:val="18"/>
              </w:rPr>
              <w:t>04/08/2026</w:t>
            </w:r>
          </w:p>
        </w:tc>
      </w:tr>
      <w:tr w:rsidR="00FB7115" w14:paraId="2122BE04" w14:textId="77777777" w:rsidTr="00A416FC">
        <w:trPr>
          <w:trHeight w:val="213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FBAC" w14:textId="57601F9B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Descripción: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Como administrativo, quiero registrar parámetros de tipo visibilidad, meteorología o relieve, con su valor de dificultad y peso relativo, para construir escenarios.</w:t>
            </w:r>
          </w:p>
        </w:tc>
      </w:tr>
      <w:tr w:rsidR="00FB7115" w14:paraId="599D0F4C" w14:textId="77777777" w:rsidTr="00FB7115">
        <w:trPr>
          <w:trHeight w:val="550"/>
        </w:trPr>
        <w:tc>
          <w:tcPr>
            <w:tcW w:w="10194" w:type="dxa"/>
            <w:gridSpan w:val="3"/>
            <w:tcBorders>
              <w:top w:val="single" w:sz="4" w:space="0" w:color="auto"/>
            </w:tcBorders>
            <w:vAlign w:val="center"/>
          </w:tcPr>
          <w:p w14:paraId="4CE072B3" w14:textId="204785D7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Observaciones: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Los parámetros de meteorología tienen un campo adicional de frecuencia</w:t>
            </w:r>
            <w:r w:rsidR="00396C1C" w:rsidRPr="00396C1C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</w:tr>
    </w:tbl>
    <w:p w14:paraId="11066418" w14:textId="77777777" w:rsidR="00396C1C" w:rsidRDefault="00396C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3922"/>
        <w:gridCol w:w="880"/>
        <w:gridCol w:w="5392"/>
      </w:tblGrid>
      <w:tr w:rsidR="00FB7115" w14:paraId="7B1253AB" w14:textId="77777777" w:rsidTr="00FB7115">
        <w:trPr>
          <w:trHeight w:val="169"/>
        </w:trPr>
        <w:tc>
          <w:tcPr>
            <w:tcW w:w="10194" w:type="dxa"/>
            <w:gridSpan w:val="3"/>
            <w:shd w:val="clear" w:color="auto" w:fill="E4EDEE" w:themeFill="accent6" w:themeFillTint="33"/>
            <w:vAlign w:val="center"/>
          </w:tcPr>
          <w:p w14:paraId="43FA7975" w14:textId="77777777" w:rsidR="00FB7115" w:rsidRPr="009B4857" w:rsidRDefault="00FB7115" w:rsidP="00A416FC">
            <w:pPr>
              <w:pStyle w:val="Encabezado"/>
              <w:jc w:val="righ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="00FB7115" w14:paraId="0DB53642" w14:textId="77777777" w:rsidTr="00396C1C">
        <w:trPr>
          <w:trHeight w:val="256"/>
        </w:trPr>
        <w:tc>
          <w:tcPr>
            <w:tcW w:w="3896" w:type="dxa"/>
            <w:vAlign w:val="center"/>
          </w:tcPr>
          <w:p w14:paraId="0920C2FB" w14:textId="2356B42F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HU</w:t>
            </w:r>
            <w:r w:rsidR="00396C1C">
              <w:rPr>
                <w:rFonts w:ascii="Arial" w:hAnsi="Arial" w:cs="Arial"/>
                <w:bCs/>
                <w:sz w:val="18"/>
                <w:szCs w:val="18"/>
              </w:rPr>
              <w:t>5</w:t>
            </w:r>
          </w:p>
        </w:tc>
        <w:tc>
          <w:tcPr>
            <w:tcW w:w="6298" w:type="dxa"/>
            <w:gridSpan w:val="2"/>
            <w:vAlign w:val="center"/>
          </w:tcPr>
          <w:p w14:paraId="48E4D466" w14:textId="77777777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Usuario: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Administrativo</w:t>
            </w:r>
          </w:p>
        </w:tc>
      </w:tr>
      <w:tr w:rsidR="00FB7115" w14:paraId="2304F343" w14:textId="77777777" w:rsidTr="00FB7115">
        <w:trPr>
          <w:trHeight w:val="133"/>
        </w:trPr>
        <w:tc>
          <w:tcPr>
            <w:tcW w:w="10194" w:type="dxa"/>
            <w:gridSpan w:val="3"/>
            <w:vAlign w:val="center"/>
          </w:tcPr>
          <w:p w14:paraId="7BEF3659" w14:textId="54DB4FC1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Historia: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 xml:space="preserve">Registrar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escenarios estándar</w:t>
            </w:r>
          </w:p>
        </w:tc>
      </w:tr>
      <w:tr w:rsidR="00FB7115" w14:paraId="01B78A9D" w14:textId="77777777" w:rsidTr="00396C1C">
        <w:trPr>
          <w:trHeight w:val="223"/>
        </w:trPr>
        <w:tc>
          <w:tcPr>
            <w:tcW w:w="4800" w:type="dxa"/>
            <w:gridSpan w:val="2"/>
            <w:vAlign w:val="center"/>
          </w:tcPr>
          <w:p w14:paraId="0FF51FCB" w14:textId="77777777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Prioridad: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D461A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5394" w:type="dxa"/>
            <w:vAlign w:val="center"/>
          </w:tcPr>
          <w:p w14:paraId="49D1690A" w14:textId="0C609938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Criterio de aceptación:</w:t>
            </w:r>
            <w:r w:rsidRPr="00FB7115"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Un escenario debe tener al menos un parámetro asociado. Permite combinar parámetros de distintos tipos.</w:t>
            </w:r>
          </w:p>
        </w:tc>
      </w:tr>
      <w:tr w:rsidR="00FB7115" w14:paraId="399713D1" w14:textId="77777777" w:rsidTr="00396C1C">
        <w:trPr>
          <w:trHeight w:val="54"/>
        </w:trPr>
        <w:tc>
          <w:tcPr>
            <w:tcW w:w="4800" w:type="dxa"/>
            <w:gridSpan w:val="2"/>
            <w:tcBorders>
              <w:bottom w:val="single" w:sz="4" w:space="0" w:color="auto"/>
            </w:tcBorders>
            <w:vAlign w:val="center"/>
          </w:tcPr>
          <w:p w14:paraId="5405485B" w14:textId="77777777" w:rsidR="00697A6F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Inicio: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7A6F" w:rsidRPr="00697A6F" w14:paraId="7B32DE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5B6CE" w14:textId="77777777" w:rsidR="00697A6F" w:rsidRPr="00697A6F" w:rsidRDefault="00697A6F" w:rsidP="00697A6F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</w:p>
              </w:tc>
            </w:tr>
          </w:tbl>
          <w:p w14:paraId="6987AF53" w14:textId="77777777" w:rsidR="00697A6F" w:rsidRPr="00697A6F" w:rsidRDefault="00697A6F" w:rsidP="00697A6F">
            <w:pPr>
              <w:rPr>
                <w:rFonts w:ascii="Arial" w:hAnsi="Arial" w:cs="Arial"/>
                <w:b/>
                <w:vanish/>
                <w:sz w:val="18"/>
                <w:szCs w:val="18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697A6F" w:rsidRPr="00697A6F" w14:paraId="52E189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5E048E" w14:textId="77777777" w:rsidR="00697A6F" w:rsidRPr="00697A6F" w:rsidRDefault="00697A6F" w:rsidP="00697A6F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  <w:r w:rsidRPr="00697A6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s-CO"/>
                    </w:rPr>
                    <w:t>02/08/2026</w:t>
                  </w:r>
                </w:p>
              </w:tc>
            </w:tr>
          </w:tbl>
          <w:p w14:paraId="794D64AD" w14:textId="38313D31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394" w:type="dxa"/>
            <w:tcBorders>
              <w:bottom w:val="single" w:sz="4" w:space="0" w:color="auto"/>
            </w:tcBorders>
            <w:vAlign w:val="center"/>
          </w:tcPr>
          <w:p w14:paraId="291C312B" w14:textId="20C3442B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Fin:</w:t>
            </w:r>
            <w:r w:rsidR="00697A6F" w:rsidRPr="00697A6F">
              <w:t xml:space="preserve"> </w:t>
            </w:r>
            <w:r w:rsidR="00697A6F" w:rsidRPr="00697A6F">
              <w:rPr>
                <w:rFonts w:ascii="Arial" w:hAnsi="Arial" w:cs="Arial"/>
                <w:b/>
                <w:sz w:val="18"/>
                <w:szCs w:val="18"/>
              </w:rPr>
              <w:t>05/08/2026</w:t>
            </w:r>
          </w:p>
        </w:tc>
      </w:tr>
      <w:tr w:rsidR="00FB7115" w14:paraId="73823A4C" w14:textId="77777777" w:rsidTr="00A416FC">
        <w:trPr>
          <w:trHeight w:val="213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0008E" w14:textId="101B9F9A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Descripción: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Como administrativo, quiero definir escenarios como combinaciones de parámetros, para que coincidan con los del simulador.</w:t>
            </w:r>
          </w:p>
        </w:tc>
      </w:tr>
      <w:tr w:rsidR="00FB7115" w14:paraId="2E55781A" w14:textId="77777777" w:rsidTr="00FB7115">
        <w:trPr>
          <w:trHeight w:val="550"/>
        </w:trPr>
        <w:tc>
          <w:tcPr>
            <w:tcW w:w="10194" w:type="dxa"/>
            <w:gridSpan w:val="3"/>
            <w:tcBorders>
              <w:top w:val="single" w:sz="4" w:space="0" w:color="auto"/>
            </w:tcBorders>
            <w:vAlign w:val="center"/>
          </w:tcPr>
          <w:p w14:paraId="66037968" w14:textId="3D6EB9AE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Observaciones: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Depende de HU4 (parámetros ya registrados).</w:t>
            </w:r>
          </w:p>
        </w:tc>
      </w:tr>
    </w:tbl>
    <w:p w14:paraId="7F8AF5D8" w14:textId="77777777" w:rsidR="00396C1C" w:rsidRDefault="00396C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3921"/>
        <w:gridCol w:w="921"/>
        <w:gridCol w:w="5352"/>
      </w:tblGrid>
      <w:tr w:rsidR="00FB7115" w14:paraId="56422972" w14:textId="77777777" w:rsidTr="00FB7115">
        <w:trPr>
          <w:trHeight w:val="169"/>
        </w:trPr>
        <w:tc>
          <w:tcPr>
            <w:tcW w:w="10194" w:type="dxa"/>
            <w:gridSpan w:val="3"/>
            <w:shd w:val="clear" w:color="auto" w:fill="E4EDEE" w:themeFill="accent6" w:themeFillTint="33"/>
            <w:vAlign w:val="center"/>
          </w:tcPr>
          <w:p w14:paraId="3102DF6D" w14:textId="77777777" w:rsidR="00FB7115" w:rsidRPr="009B4857" w:rsidRDefault="00FB7115" w:rsidP="00A416FC">
            <w:pPr>
              <w:pStyle w:val="Encabezado"/>
              <w:jc w:val="righ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="00FB7115" w14:paraId="036A1F76" w14:textId="77777777" w:rsidTr="00396C1C">
        <w:trPr>
          <w:trHeight w:val="256"/>
        </w:trPr>
        <w:tc>
          <w:tcPr>
            <w:tcW w:w="3842" w:type="dxa"/>
            <w:vAlign w:val="center"/>
          </w:tcPr>
          <w:p w14:paraId="433CD3E1" w14:textId="6A417258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HU</w:t>
            </w:r>
            <w:r w:rsidR="00396C1C">
              <w:rPr>
                <w:rFonts w:ascii="Arial" w:hAnsi="Arial" w:cs="Arial"/>
                <w:bCs/>
                <w:sz w:val="18"/>
                <w:szCs w:val="18"/>
              </w:rPr>
              <w:t>6</w:t>
            </w:r>
          </w:p>
        </w:tc>
        <w:tc>
          <w:tcPr>
            <w:tcW w:w="6352" w:type="dxa"/>
            <w:gridSpan w:val="2"/>
            <w:vAlign w:val="center"/>
          </w:tcPr>
          <w:p w14:paraId="0F9933EF" w14:textId="77777777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Usuario: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Administrativo</w:t>
            </w:r>
          </w:p>
        </w:tc>
      </w:tr>
      <w:tr w:rsidR="00FB7115" w14:paraId="1DDF89EC" w14:textId="77777777" w:rsidTr="00FB7115">
        <w:trPr>
          <w:trHeight w:val="133"/>
        </w:trPr>
        <w:tc>
          <w:tcPr>
            <w:tcW w:w="10194" w:type="dxa"/>
            <w:gridSpan w:val="3"/>
            <w:vAlign w:val="center"/>
          </w:tcPr>
          <w:p w14:paraId="194597DC" w14:textId="65C81534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Historia: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 xml:space="preserve">Registrar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resultado de simulación</w:t>
            </w:r>
          </w:p>
        </w:tc>
      </w:tr>
      <w:tr w:rsidR="00FB7115" w14:paraId="359F4520" w14:textId="77777777" w:rsidTr="00396C1C">
        <w:trPr>
          <w:trHeight w:val="223"/>
        </w:trPr>
        <w:tc>
          <w:tcPr>
            <w:tcW w:w="4838" w:type="dxa"/>
            <w:gridSpan w:val="2"/>
            <w:vAlign w:val="center"/>
          </w:tcPr>
          <w:p w14:paraId="23BAE2A6" w14:textId="77777777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Prioridad: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D461A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5356" w:type="dxa"/>
            <w:vAlign w:val="center"/>
          </w:tcPr>
          <w:p w14:paraId="5395D1D2" w14:textId="43F7680C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Criterio de aceptación:</w:t>
            </w:r>
            <w:r w:rsidRPr="00FB7115"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Solo existe un resultado activo por piloto-escenario. Al guardar uno nuevo, el anterior se reemplaza. Se registra la fecha del resultado.</w:t>
            </w:r>
          </w:p>
        </w:tc>
      </w:tr>
      <w:tr w:rsidR="00FB7115" w14:paraId="67A74F77" w14:textId="77777777" w:rsidTr="00396C1C">
        <w:trPr>
          <w:trHeight w:val="54"/>
        </w:trPr>
        <w:tc>
          <w:tcPr>
            <w:tcW w:w="4838" w:type="dxa"/>
            <w:gridSpan w:val="2"/>
            <w:tcBorders>
              <w:bottom w:val="single" w:sz="4" w:space="0" w:color="auto"/>
            </w:tcBorders>
            <w:vAlign w:val="center"/>
          </w:tcPr>
          <w:p w14:paraId="723D21A4" w14:textId="77777777" w:rsidR="00697A6F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Inicio: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7A6F" w:rsidRPr="00697A6F" w14:paraId="7DA31E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408E62" w14:textId="77777777" w:rsidR="00697A6F" w:rsidRPr="00697A6F" w:rsidRDefault="00697A6F" w:rsidP="00697A6F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</w:p>
              </w:tc>
            </w:tr>
          </w:tbl>
          <w:p w14:paraId="75D78546" w14:textId="77777777" w:rsidR="00697A6F" w:rsidRPr="00697A6F" w:rsidRDefault="00697A6F" w:rsidP="00697A6F">
            <w:pPr>
              <w:rPr>
                <w:rFonts w:ascii="Arial" w:hAnsi="Arial" w:cs="Arial"/>
                <w:b/>
                <w:vanish/>
                <w:sz w:val="18"/>
                <w:szCs w:val="18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697A6F" w:rsidRPr="00697A6F" w14:paraId="49821E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0B30E" w14:textId="77777777" w:rsidR="00697A6F" w:rsidRPr="00697A6F" w:rsidRDefault="00697A6F" w:rsidP="00697A6F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  <w:r w:rsidRPr="00697A6F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s-CO"/>
                    </w:rPr>
                    <w:t>03/08/2026</w:t>
                  </w:r>
                </w:p>
              </w:tc>
            </w:tr>
          </w:tbl>
          <w:p w14:paraId="3A2B9C51" w14:textId="75B31518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356" w:type="dxa"/>
            <w:tcBorders>
              <w:bottom w:val="single" w:sz="4" w:space="0" w:color="auto"/>
            </w:tcBorders>
            <w:vAlign w:val="center"/>
          </w:tcPr>
          <w:p w14:paraId="3618920A" w14:textId="24FD170F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Fin:</w:t>
            </w:r>
            <w:r w:rsidR="00697A6F" w:rsidRPr="00697A6F">
              <w:t xml:space="preserve"> </w:t>
            </w:r>
            <w:r w:rsidR="00697A6F" w:rsidRPr="00697A6F">
              <w:rPr>
                <w:rFonts w:ascii="Arial" w:hAnsi="Arial" w:cs="Arial"/>
                <w:b/>
                <w:sz w:val="18"/>
                <w:szCs w:val="18"/>
              </w:rPr>
              <w:t>06/08/2026</w:t>
            </w:r>
          </w:p>
        </w:tc>
      </w:tr>
      <w:tr w:rsidR="00FB7115" w14:paraId="5D888B12" w14:textId="77777777" w:rsidTr="00A416FC">
        <w:trPr>
          <w:trHeight w:val="213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06D29" w14:textId="37B1A542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Descripción: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Como administrativo, quiero registrar el resultado numérico y fecha de un piloto en un escenario, sobrescribiendo el resultado anterior, para mantener la evaluación vigente.</w:t>
            </w:r>
          </w:p>
        </w:tc>
      </w:tr>
      <w:tr w:rsidR="00FB7115" w14:paraId="32E193F6" w14:textId="77777777" w:rsidTr="00FB7115">
        <w:trPr>
          <w:trHeight w:val="550"/>
        </w:trPr>
        <w:tc>
          <w:tcPr>
            <w:tcW w:w="10194" w:type="dxa"/>
            <w:gridSpan w:val="3"/>
            <w:tcBorders>
              <w:top w:val="single" w:sz="4" w:space="0" w:color="auto"/>
            </w:tcBorders>
            <w:vAlign w:val="center"/>
          </w:tcPr>
          <w:p w14:paraId="5A4C0ED3" w14:textId="68252965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Observaciones: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El resultado anterior se elimina al guardar uno nuevo.</w:t>
            </w:r>
          </w:p>
        </w:tc>
      </w:tr>
    </w:tbl>
    <w:p w14:paraId="6226A4BE" w14:textId="77777777" w:rsidR="00396C1C" w:rsidRDefault="00396C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3831"/>
        <w:gridCol w:w="1050"/>
        <w:gridCol w:w="5313"/>
      </w:tblGrid>
      <w:tr w:rsidR="00FB7115" w14:paraId="2D6BBF81" w14:textId="77777777" w:rsidTr="00FB7115">
        <w:trPr>
          <w:trHeight w:val="169"/>
        </w:trPr>
        <w:tc>
          <w:tcPr>
            <w:tcW w:w="10194" w:type="dxa"/>
            <w:gridSpan w:val="3"/>
            <w:shd w:val="clear" w:color="auto" w:fill="E4EDEE" w:themeFill="accent6" w:themeFillTint="33"/>
            <w:vAlign w:val="center"/>
          </w:tcPr>
          <w:p w14:paraId="568452DD" w14:textId="77777777" w:rsidR="00FB7115" w:rsidRPr="009B4857" w:rsidRDefault="00FB7115" w:rsidP="00A416FC">
            <w:pPr>
              <w:pStyle w:val="Encabezado"/>
              <w:jc w:val="righ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="00FB7115" w14:paraId="75E20F20" w14:textId="77777777" w:rsidTr="00396C1C">
        <w:trPr>
          <w:trHeight w:val="256"/>
        </w:trPr>
        <w:tc>
          <w:tcPr>
            <w:tcW w:w="3782" w:type="dxa"/>
            <w:vAlign w:val="center"/>
          </w:tcPr>
          <w:p w14:paraId="199E7BD3" w14:textId="416EF6DF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HU</w:t>
            </w:r>
            <w:r w:rsidR="00396C1C">
              <w:rPr>
                <w:rFonts w:ascii="Arial" w:hAnsi="Arial" w:cs="Arial"/>
                <w:bCs/>
                <w:sz w:val="18"/>
                <w:szCs w:val="18"/>
              </w:rPr>
              <w:t>7</w:t>
            </w:r>
          </w:p>
        </w:tc>
        <w:tc>
          <w:tcPr>
            <w:tcW w:w="6412" w:type="dxa"/>
            <w:gridSpan w:val="2"/>
            <w:vAlign w:val="center"/>
          </w:tcPr>
          <w:p w14:paraId="70011DD3" w14:textId="6F030183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Usuario:</w:t>
            </w:r>
            <w:r w:rsidRPr="00FB7115"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Operador de vuelos</w:t>
            </w:r>
          </w:p>
        </w:tc>
      </w:tr>
      <w:tr w:rsidR="00FB7115" w14:paraId="3875E6DA" w14:textId="77777777" w:rsidTr="00FB7115">
        <w:trPr>
          <w:trHeight w:val="133"/>
        </w:trPr>
        <w:tc>
          <w:tcPr>
            <w:tcW w:w="10194" w:type="dxa"/>
            <w:gridSpan w:val="3"/>
            <w:vAlign w:val="center"/>
          </w:tcPr>
          <w:p w14:paraId="7C6B38FB" w14:textId="703CEB56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Historia:</w:t>
            </w:r>
            <w:r w:rsidRPr="00FB7115"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Determinar escenario más aproximado</w:t>
            </w:r>
          </w:p>
        </w:tc>
      </w:tr>
      <w:tr w:rsidR="00FB7115" w14:paraId="6B3B0116" w14:textId="77777777" w:rsidTr="00396C1C">
        <w:trPr>
          <w:trHeight w:val="223"/>
        </w:trPr>
        <w:tc>
          <w:tcPr>
            <w:tcW w:w="4880" w:type="dxa"/>
            <w:gridSpan w:val="2"/>
            <w:vAlign w:val="center"/>
          </w:tcPr>
          <w:p w14:paraId="1E2601CE" w14:textId="77777777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Prioridad: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D461A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5314" w:type="dxa"/>
            <w:vAlign w:val="center"/>
          </w:tcPr>
          <w:p w14:paraId="331FEFB0" w14:textId="5FD25458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Criterio de aceptación:</w:t>
            </w:r>
            <w:r w:rsidR="00396C1C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El sistema muestra los escenarios ordenados por similitud con las condiciones del vuelo. El operador puede confirmar manualmente el escenario elegido.</w:t>
            </w:r>
          </w:p>
        </w:tc>
      </w:tr>
      <w:tr w:rsidR="00FB7115" w14:paraId="69D9D398" w14:textId="77777777" w:rsidTr="00396C1C">
        <w:trPr>
          <w:trHeight w:val="54"/>
        </w:trPr>
        <w:tc>
          <w:tcPr>
            <w:tcW w:w="4880" w:type="dxa"/>
            <w:gridSpan w:val="2"/>
            <w:tcBorders>
              <w:bottom w:val="single" w:sz="4" w:space="0" w:color="auto"/>
            </w:tcBorders>
            <w:vAlign w:val="center"/>
          </w:tcPr>
          <w:p w14:paraId="0DAD5F7B" w14:textId="77777777" w:rsidR="00660351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Inicio: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0351" w:rsidRPr="00660351" w14:paraId="33DE8E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34B3B2" w14:textId="77777777" w:rsidR="00660351" w:rsidRPr="00660351" w:rsidRDefault="00660351" w:rsidP="00660351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</w:p>
              </w:tc>
            </w:tr>
          </w:tbl>
          <w:p w14:paraId="7C0CBDDA" w14:textId="77777777" w:rsidR="00660351" w:rsidRPr="00660351" w:rsidRDefault="00660351" w:rsidP="00660351">
            <w:pPr>
              <w:rPr>
                <w:rFonts w:ascii="Arial" w:hAnsi="Arial" w:cs="Arial"/>
                <w:b/>
                <w:vanish/>
                <w:sz w:val="18"/>
                <w:szCs w:val="18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660351" w:rsidRPr="00660351" w14:paraId="1045D9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DC44BE" w14:textId="77777777" w:rsidR="00660351" w:rsidRPr="00660351" w:rsidRDefault="00660351" w:rsidP="00660351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  <w:r w:rsidRPr="00660351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s-CO"/>
                    </w:rPr>
                    <w:t>07/08/2026</w:t>
                  </w:r>
                </w:p>
              </w:tc>
            </w:tr>
          </w:tbl>
          <w:p w14:paraId="51A59424" w14:textId="32E4C6DA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314" w:type="dxa"/>
            <w:tcBorders>
              <w:bottom w:val="single" w:sz="4" w:space="0" w:color="auto"/>
            </w:tcBorders>
            <w:vAlign w:val="center"/>
          </w:tcPr>
          <w:p w14:paraId="7CAB4A7D" w14:textId="77777777" w:rsidR="00660351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Fin: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0351" w:rsidRPr="00660351" w14:paraId="38C8EA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559884" w14:textId="77777777" w:rsidR="00660351" w:rsidRPr="00660351" w:rsidRDefault="00660351" w:rsidP="00660351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</w:p>
              </w:tc>
            </w:tr>
          </w:tbl>
          <w:p w14:paraId="0EDBF574" w14:textId="77777777" w:rsidR="00660351" w:rsidRPr="00660351" w:rsidRDefault="00660351" w:rsidP="00660351">
            <w:pPr>
              <w:rPr>
                <w:rFonts w:ascii="Arial" w:hAnsi="Arial" w:cs="Arial"/>
                <w:b/>
                <w:vanish/>
                <w:sz w:val="18"/>
                <w:szCs w:val="18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660351" w:rsidRPr="00660351" w14:paraId="455741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413C5" w14:textId="77777777" w:rsidR="00660351" w:rsidRPr="00660351" w:rsidRDefault="00660351" w:rsidP="00660351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  <w:r w:rsidRPr="00660351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s-CO"/>
                    </w:rPr>
                    <w:t>10/08/2026</w:t>
                  </w:r>
                </w:p>
              </w:tc>
            </w:tr>
          </w:tbl>
          <w:p w14:paraId="5830F953" w14:textId="7D609118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B7115" w14:paraId="1EF2C83D" w14:textId="77777777" w:rsidTr="00A416FC">
        <w:trPr>
          <w:trHeight w:val="213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6461" w14:textId="64376029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Descripción: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Como operador de vuelos, quiero comparar las condiciones del vuelo con los escenarios estándar, para elegir el que más se aproxime.</w:t>
            </w:r>
          </w:p>
        </w:tc>
      </w:tr>
      <w:tr w:rsidR="00FB7115" w14:paraId="7478C889" w14:textId="77777777" w:rsidTr="00FB7115">
        <w:trPr>
          <w:trHeight w:val="550"/>
        </w:trPr>
        <w:tc>
          <w:tcPr>
            <w:tcW w:w="10194" w:type="dxa"/>
            <w:gridSpan w:val="3"/>
            <w:tcBorders>
              <w:top w:val="single" w:sz="4" w:space="0" w:color="auto"/>
            </w:tcBorders>
            <w:vAlign w:val="center"/>
          </w:tcPr>
          <w:p w14:paraId="62F88E52" w14:textId="7F13E62D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Observaciones: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Es el paso previo a HU8.</w:t>
            </w:r>
          </w:p>
        </w:tc>
      </w:tr>
    </w:tbl>
    <w:p w14:paraId="7B7F6A87" w14:textId="77777777" w:rsidR="00396C1C" w:rsidRDefault="00396C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3833"/>
        <w:gridCol w:w="1108"/>
        <w:gridCol w:w="5253"/>
      </w:tblGrid>
      <w:tr w:rsidR="00FB7115" w14:paraId="7B817675" w14:textId="77777777" w:rsidTr="00FB7115">
        <w:trPr>
          <w:trHeight w:val="169"/>
        </w:trPr>
        <w:tc>
          <w:tcPr>
            <w:tcW w:w="10194" w:type="dxa"/>
            <w:gridSpan w:val="3"/>
            <w:shd w:val="clear" w:color="auto" w:fill="E4EDEE" w:themeFill="accent6" w:themeFillTint="33"/>
            <w:vAlign w:val="center"/>
          </w:tcPr>
          <w:p w14:paraId="0996DBF8" w14:textId="77777777" w:rsidR="00FB7115" w:rsidRPr="009B4857" w:rsidRDefault="00FB7115" w:rsidP="00A416FC">
            <w:pPr>
              <w:pStyle w:val="Encabezado"/>
              <w:jc w:val="righ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="00FB7115" w14:paraId="643B84F5" w14:textId="77777777" w:rsidTr="00396C1C">
        <w:trPr>
          <w:trHeight w:val="256"/>
        </w:trPr>
        <w:tc>
          <w:tcPr>
            <w:tcW w:w="3715" w:type="dxa"/>
            <w:vAlign w:val="center"/>
          </w:tcPr>
          <w:p w14:paraId="30AA5DA4" w14:textId="2FC9B06C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HU</w:t>
            </w:r>
            <w:r w:rsidR="00396C1C">
              <w:rPr>
                <w:rFonts w:ascii="Arial" w:hAnsi="Arial" w:cs="Arial"/>
                <w:bCs/>
                <w:sz w:val="18"/>
                <w:szCs w:val="18"/>
              </w:rPr>
              <w:t>8</w:t>
            </w:r>
          </w:p>
        </w:tc>
        <w:tc>
          <w:tcPr>
            <w:tcW w:w="6479" w:type="dxa"/>
            <w:gridSpan w:val="2"/>
            <w:vAlign w:val="center"/>
          </w:tcPr>
          <w:p w14:paraId="12D72F3A" w14:textId="1886D293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Usuario:</w:t>
            </w:r>
            <w:r w:rsidRPr="00FB7115"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Operador de vuelos</w:t>
            </w:r>
          </w:p>
        </w:tc>
      </w:tr>
      <w:tr w:rsidR="00FB7115" w14:paraId="7877D039" w14:textId="77777777" w:rsidTr="00FB7115">
        <w:trPr>
          <w:trHeight w:val="133"/>
        </w:trPr>
        <w:tc>
          <w:tcPr>
            <w:tcW w:w="10194" w:type="dxa"/>
            <w:gridSpan w:val="3"/>
            <w:vAlign w:val="center"/>
          </w:tcPr>
          <w:p w14:paraId="5A689061" w14:textId="0265B91A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Historia:</w:t>
            </w:r>
            <w:r w:rsidRPr="00FB7115"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Asignar tripulación al vuelo</w:t>
            </w:r>
          </w:p>
        </w:tc>
      </w:tr>
      <w:tr w:rsidR="00FB7115" w14:paraId="40E019BD" w14:textId="77777777" w:rsidTr="00396C1C">
        <w:trPr>
          <w:trHeight w:val="223"/>
        </w:trPr>
        <w:tc>
          <w:tcPr>
            <w:tcW w:w="4926" w:type="dxa"/>
            <w:gridSpan w:val="2"/>
            <w:vAlign w:val="center"/>
          </w:tcPr>
          <w:p w14:paraId="277C05A2" w14:textId="77777777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Prioridad: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D461A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5268" w:type="dxa"/>
            <w:vAlign w:val="center"/>
          </w:tcPr>
          <w:p w14:paraId="5BF0D31E" w14:textId="04701506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Criterio de aceptación:</w:t>
            </w:r>
            <w:r w:rsidRPr="00FB7115"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El sistema muestra pilotos ordenados de mayor a menor puntaje en el escenario elegido. El operador selecciona uno para confirmar la asignación. El vuelo queda marcado con la tripulación asignada.</w:t>
            </w:r>
          </w:p>
        </w:tc>
      </w:tr>
      <w:tr w:rsidR="00FB7115" w14:paraId="379098A7" w14:textId="77777777" w:rsidTr="00396C1C">
        <w:trPr>
          <w:trHeight w:val="54"/>
        </w:trPr>
        <w:tc>
          <w:tcPr>
            <w:tcW w:w="4926" w:type="dxa"/>
            <w:gridSpan w:val="2"/>
            <w:tcBorders>
              <w:bottom w:val="single" w:sz="4" w:space="0" w:color="auto"/>
            </w:tcBorders>
            <w:vAlign w:val="center"/>
          </w:tcPr>
          <w:p w14:paraId="7BE154D2" w14:textId="77777777" w:rsidR="00660351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Inicio: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0351" w:rsidRPr="00660351" w14:paraId="5D3D34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7FF095" w14:textId="77777777" w:rsidR="00660351" w:rsidRPr="00660351" w:rsidRDefault="00660351" w:rsidP="00660351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</w:p>
              </w:tc>
            </w:tr>
          </w:tbl>
          <w:p w14:paraId="10010D31" w14:textId="77777777" w:rsidR="00660351" w:rsidRPr="00660351" w:rsidRDefault="00660351" w:rsidP="00660351">
            <w:pPr>
              <w:rPr>
                <w:rFonts w:ascii="Arial" w:hAnsi="Arial" w:cs="Arial"/>
                <w:b/>
                <w:vanish/>
                <w:sz w:val="18"/>
                <w:szCs w:val="18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660351" w:rsidRPr="00660351" w14:paraId="76425F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63C9D3" w14:textId="77777777" w:rsidR="00660351" w:rsidRPr="00660351" w:rsidRDefault="00660351" w:rsidP="00660351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  <w:r w:rsidRPr="00660351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s-CO"/>
                    </w:rPr>
                    <w:lastRenderedPageBreak/>
                    <w:t>08/08/2026</w:t>
                  </w:r>
                </w:p>
              </w:tc>
            </w:tr>
          </w:tbl>
          <w:p w14:paraId="70483A74" w14:textId="06D03080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268" w:type="dxa"/>
            <w:tcBorders>
              <w:bottom w:val="single" w:sz="4" w:space="0" w:color="auto"/>
            </w:tcBorders>
            <w:vAlign w:val="center"/>
          </w:tcPr>
          <w:p w14:paraId="1DF76955" w14:textId="7EB1BEA0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lastRenderedPageBreak/>
              <w:t>Fecha Fin:</w:t>
            </w:r>
            <w:r w:rsidR="00660351" w:rsidRPr="00660351">
              <w:t xml:space="preserve"> </w:t>
            </w:r>
            <w:r w:rsidR="00660351" w:rsidRPr="00660351">
              <w:rPr>
                <w:rFonts w:ascii="Arial" w:hAnsi="Arial" w:cs="Arial"/>
                <w:b/>
                <w:sz w:val="18"/>
                <w:szCs w:val="18"/>
              </w:rPr>
              <w:t>12/08/2026</w:t>
            </w:r>
          </w:p>
        </w:tc>
      </w:tr>
      <w:tr w:rsidR="00FB7115" w14:paraId="5E9D3383" w14:textId="77777777" w:rsidTr="00A416FC">
        <w:trPr>
          <w:trHeight w:val="213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D100A" w14:textId="0693F4BD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Descripción: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Como operador de vuelos, quiero ver el ranking de pilotos por puntaje en el escenario elegido y asignar la tripulación correspondiente, para garantizar la mejor asignación posible.</w:t>
            </w:r>
          </w:p>
        </w:tc>
      </w:tr>
      <w:tr w:rsidR="00FB7115" w14:paraId="2DFADF3A" w14:textId="77777777" w:rsidTr="00FB7115">
        <w:trPr>
          <w:trHeight w:val="550"/>
        </w:trPr>
        <w:tc>
          <w:tcPr>
            <w:tcW w:w="10194" w:type="dxa"/>
            <w:gridSpan w:val="3"/>
            <w:tcBorders>
              <w:top w:val="single" w:sz="4" w:space="0" w:color="auto"/>
            </w:tcBorders>
            <w:vAlign w:val="center"/>
          </w:tcPr>
          <w:p w14:paraId="4FCE074C" w14:textId="707DB3AB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Observaciones: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Depende de HU7.</w:t>
            </w:r>
          </w:p>
        </w:tc>
      </w:tr>
    </w:tbl>
    <w:p w14:paraId="51671AE3" w14:textId="77777777" w:rsidR="00396C1C" w:rsidRDefault="00396C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3642"/>
        <w:gridCol w:w="1335"/>
        <w:gridCol w:w="5217"/>
      </w:tblGrid>
      <w:tr w:rsidR="00FB7115" w14:paraId="7F97F9C1" w14:textId="77777777" w:rsidTr="00FB7115">
        <w:trPr>
          <w:trHeight w:val="169"/>
        </w:trPr>
        <w:tc>
          <w:tcPr>
            <w:tcW w:w="10194" w:type="dxa"/>
            <w:gridSpan w:val="3"/>
            <w:shd w:val="clear" w:color="auto" w:fill="E4EDEE" w:themeFill="accent6" w:themeFillTint="33"/>
            <w:vAlign w:val="center"/>
          </w:tcPr>
          <w:p w14:paraId="2E153B7D" w14:textId="77777777" w:rsidR="00FB7115" w:rsidRPr="009B4857" w:rsidRDefault="00FB7115" w:rsidP="00A416FC">
            <w:pPr>
              <w:pStyle w:val="Encabezado"/>
              <w:jc w:val="righ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="00FB7115" w14:paraId="4A813434" w14:textId="77777777" w:rsidTr="00396C1C">
        <w:trPr>
          <w:trHeight w:val="256"/>
        </w:trPr>
        <w:tc>
          <w:tcPr>
            <w:tcW w:w="3642" w:type="dxa"/>
            <w:vAlign w:val="center"/>
          </w:tcPr>
          <w:p w14:paraId="04556F08" w14:textId="3AD24FA5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HU</w:t>
            </w:r>
            <w:r w:rsidR="00396C1C">
              <w:rPr>
                <w:rFonts w:ascii="Arial" w:hAnsi="Arial" w:cs="Arial"/>
                <w:bCs/>
                <w:sz w:val="18"/>
                <w:szCs w:val="18"/>
              </w:rPr>
              <w:t>9</w:t>
            </w:r>
          </w:p>
        </w:tc>
        <w:tc>
          <w:tcPr>
            <w:tcW w:w="6552" w:type="dxa"/>
            <w:gridSpan w:val="2"/>
            <w:vAlign w:val="center"/>
          </w:tcPr>
          <w:p w14:paraId="5C913A94" w14:textId="5691B623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Usuario:</w:t>
            </w:r>
            <w:r w:rsidRPr="00FB7115"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Piloto / Copiloto</w:t>
            </w:r>
          </w:p>
        </w:tc>
      </w:tr>
      <w:tr w:rsidR="00FB7115" w14:paraId="3262EDC2" w14:textId="77777777" w:rsidTr="00FB7115">
        <w:trPr>
          <w:trHeight w:val="133"/>
        </w:trPr>
        <w:tc>
          <w:tcPr>
            <w:tcW w:w="10194" w:type="dxa"/>
            <w:gridSpan w:val="3"/>
            <w:vAlign w:val="center"/>
          </w:tcPr>
          <w:p w14:paraId="59BC9312" w14:textId="55CB7F95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Historia:</w:t>
            </w:r>
            <w:r w:rsidRPr="00FB7115"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Consultar vuelos asignados</w:t>
            </w:r>
          </w:p>
        </w:tc>
      </w:tr>
      <w:tr w:rsidR="00FB7115" w14:paraId="4DD74549" w14:textId="77777777" w:rsidTr="00396C1C">
        <w:trPr>
          <w:trHeight w:val="223"/>
        </w:trPr>
        <w:tc>
          <w:tcPr>
            <w:tcW w:w="4977" w:type="dxa"/>
            <w:gridSpan w:val="2"/>
            <w:vAlign w:val="center"/>
          </w:tcPr>
          <w:p w14:paraId="18480B9D" w14:textId="1560DC6A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Prioridad: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96C1C">
              <w:rPr>
                <w:rFonts w:ascii="Arial" w:hAnsi="Arial" w:cs="Arial"/>
                <w:sz w:val="18"/>
                <w:szCs w:val="18"/>
              </w:rPr>
              <w:t>Media</w:t>
            </w:r>
          </w:p>
        </w:tc>
        <w:tc>
          <w:tcPr>
            <w:tcW w:w="5217" w:type="dxa"/>
            <w:vAlign w:val="center"/>
          </w:tcPr>
          <w:p w14:paraId="1EF23B3D" w14:textId="77777777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Criterio de aceptación: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El sistema exige nombre, número de empleado (único) y fecha de nacimiento. No permite guardar con campos vacíos. Muestra confirmación al guardar.</w:t>
            </w:r>
          </w:p>
        </w:tc>
      </w:tr>
      <w:tr w:rsidR="00FB7115" w14:paraId="2B8C5123" w14:textId="77777777" w:rsidTr="00396C1C">
        <w:trPr>
          <w:trHeight w:val="54"/>
        </w:trPr>
        <w:tc>
          <w:tcPr>
            <w:tcW w:w="4977" w:type="dxa"/>
            <w:gridSpan w:val="2"/>
            <w:tcBorders>
              <w:bottom w:val="single" w:sz="4" w:space="0" w:color="auto"/>
            </w:tcBorders>
            <w:vAlign w:val="center"/>
          </w:tcPr>
          <w:p w14:paraId="5689EF37" w14:textId="7693C5A0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Inicio:</w:t>
            </w:r>
            <w:r w:rsidR="00660351" w:rsidRPr="00660351">
              <w:t xml:space="preserve"> </w:t>
            </w:r>
            <w:r w:rsidR="00660351" w:rsidRPr="00660351">
              <w:rPr>
                <w:rFonts w:ascii="Arial" w:hAnsi="Arial" w:cs="Arial"/>
                <w:b/>
                <w:sz w:val="18"/>
                <w:szCs w:val="18"/>
              </w:rPr>
              <w:t>13/08/2026</w:t>
            </w:r>
          </w:p>
        </w:tc>
        <w:tc>
          <w:tcPr>
            <w:tcW w:w="5217" w:type="dxa"/>
            <w:tcBorders>
              <w:bottom w:val="single" w:sz="4" w:space="0" w:color="auto"/>
            </w:tcBorders>
            <w:vAlign w:val="center"/>
          </w:tcPr>
          <w:p w14:paraId="04AAE7D4" w14:textId="6063AC85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Fin:</w:t>
            </w:r>
            <w:r w:rsidR="00F403A2" w:rsidRPr="00F403A2">
              <w:t xml:space="preserve"> </w:t>
            </w:r>
            <w:r w:rsidR="00F403A2" w:rsidRPr="00F403A2">
              <w:rPr>
                <w:rFonts w:ascii="Arial" w:hAnsi="Arial" w:cs="Arial"/>
                <w:b/>
                <w:sz w:val="18"/>
                <w:szCs w:val="18"/>
              </w:rPr>
              <w:t>15/08/2026</w:t>
            </w:r>
          </w:p>
        </w:tc>
      </w:tr>
      <w:tr w:rsidR="00FB7115" w14:paraId="54215997" w14:textId="77777777" w:rsidTr="00A416FC">
        <w:trPr>
          <w:trHeight w:val="213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16A21" w14:textId="3C43BE0D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Descripción: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Como piloto/copiloto, quiero consultar los vuelos que tengo asignados, para organizar mi trabajo</w:t>
            </w:r>
            <w:r w:rsidR="00396C1C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</w:tc>
      </w:tr>
      <w:tr w:rsidR="00FB7115" w14:paraId="50CB1D29" w14:textId="77777777" w:rsidTr="00FB7115">
        <w:trPr>
          <w:trHeight w:val="550"/>
        </w:trPr>
        <w:tc>
          <w:tcPr>
            <w:tcW w:w="10194" w:type="dxa"/>
            <w:gridSpan w:val="3"/>
            <w:tcBorders>
              <w:top w:val="single" w:sz="4" w:space="0" w:color="auto"/>
            </w:tcBorders>
            <w:vAlign w:val="center"/>
          </w:tcPr>
          <w:p w14:paraId="1E76DB63" w14:textId="39D8DD9F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Observaciones: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96C1C">
              <w:rPr>
                <w:rFonts w:ascii="Arial" w:hAnsi="Arial" w:cs="Arial"/>
                <w:bCs/>
                <w:sz w:val="18"/>
                <w:szCs w:val="18"/>
              </w:rPr>
              <w:t>-</w:t>
            </w:r>
          </w:p>
        </w:tc>
      </w:tr>
    </w:tbl>
    <w:p w14:paraId="0A4698F8" w14:textId="77777777" w:rsidR="00396C1C" w:rsidRDefault="00396C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3562"/>
        <w:gridCol w:w="1472"/>
        <w:gridCol w:w="5160"/>
      </w:tblGrid>
      <w:tr w:rsidR="00FB7115" w14:paraId="4D2DBA33" w14:textId="77777777" w:rsidTr="00FB7115">
        <w:trPr>
          <w:trHeight w:val="169"/>
        </w:trPr>
        <w:tc>
          <w:tcPr>
            <w:tcW w:w="10194" w:type="dxa"/>
            <w:gridSpan w:val="3"/>
            <w:shd w:val="clear" w:color="auto" w:fill="E4EDEE" w:themeFill="accent6" w:themeFillTint="33"/>
            <w:vAlign w:val="center"/>
          </w:tcPr>
          <w:p w14:paraId="5627BA95" w14:textId="77777777" w:rsidR="00FB7115" w:rsidRPr="009B4857" w:rsidRDefault="00FB7115" w:rsidP="00A416FC">
            <w:pPr>
              <w:pStyle w:val="Encabezado"/>
              <w:jc w:val="righ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="00FB7115" w14:paraId="717F9BD4" w14:textId="77777777" w:rsidTr="00396C1C">
        <w:trPr>
          <w:trHeight w:val="256"/>
        </w:trPr>
        <w:tc>
          <w:tcPr>
            <w:tcW w:w="3562" w:type="dxa"/>
            <w:vAlign w:val="center"/>
          </w:tcPr>
          <w:p w14:paraId="6E4D08B9" w14:textId="4FBAEC69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Historia:</w:t>
            </w:r>
            <w:r w:rsidRPr="00FB7115">
              <w:t xml:space="preserve"> </w:t>
            </w:r>
            <w:r w:rsidRPr="00FB7115">
              <w:rPr>
                <w:rFonts w:ascii="Arial" w:hAnsi="Arial" w:cs="Arial"/>
                <w:bCs/>
                <w:sz w:val="18"/>
                <w:szCs w:val="18"/>
              </w:rPr>
              <w:t>HU1</w:t>
            </w:r>
            <w:r w:rsidR="00396C1C">
              <w:rPr>
                <w:rFonts w:ascii="Arial" w:hAnsi="Arial" w:cs="Arial"/>
                <w:bCs/>
                <w:sz w:val="18"/>
                <w:szCs w:val="18"/>
              </w:rPr>
              <w:t>0</w:t>
            </w:r>
          </w:p>
        </w:tc>
        <w:tc>
          <w:tcPr>
            <w:tcW w:w="6632" w:type="dxa"/>
            <w:gridSpan w:val="2"/>
            <w:vAlign w:val="center"/>
          </w:tcPr>
          <w:p w14:paraId="1C548504" w14:textId="5575AE32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Usuario:</w:t>
            </w:r>
            <w:r w:rsidRPr="00FB7115"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Piloto / Copiloto</w:t>
            </w:r>
          </w:p>
        </w:tc>
      </w:tr>
      <w:tr w:rsidR="00FB7115" w14:paraId="157EADF5" w14:textId="77777777" w:rsidTr="00FB7115">
        <w:trPr>
          <w:trHeight w:val="133"/>
        </w:trPr>
        <w:tc>
          <w:tcPr>
            <w:tcW w:w="10194" w:type="dxa"/>
            <w:gridSpan w:val="3"/>
            <w:vAlign w:val="center"/>
          </w:tcPr>
          <w:p w14:paraId="478A08C1" w14:textId="750B83C3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Historia:</w:t>
            </w:r>
            <w:r w:rsidRPr="00FB7115"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Consultar cualquier vuelo</w:t>
            </w:r>
          </w:p>
        </w:tc>
      </w:tr>
      <w:tr w:rsidR="00FB7115" w14:paraId="09A9415F" w14:textId="77777777" w:rsidTr="00396C1C">
        <w:trPr>
          <w:trHeight w:val="223"/>
        </w:trPr>
        <w:tc>
          <w:tcPr>
            <w:tcW w:w="5034" w:type="dxa"/>
            <w:gridSpan w:val="2"/>
            <w:vAlign w:val="center"/>
          </w:tcPr>
          <w:p w14:paraId="37E43B50" w14:textId="02E04EFE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Prioridad: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96C1C">
              <w:rPr>
                <w:rFonts w:ascii="Arial" w:hAnsi="Arial" w:cs="Arial"/>
                <w:sz w:val="18"/>
                <w:szCs w:val="18"/>
              </w:rPr>
              <w:t>Media</w:t>
            </w:r>
          </w:p>
        </w:tc>
        <w:tc>
          <w:tcPr>
            <w:tcW w:w="5160" w:type="dxa"/>
            <w:vAlign w:val="center"/>
          </w:tcPr>
          <w:p w14:paraId="49C44574" w14:textId="22BC838D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Criterio de aceptación:</w:t>
            </w:r>
            <w:r w:rsidRPr="00FB7115"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Permite ver detalles de vuelos propios y de terceros (fecha, origen, destino, condiciones).</w:t>
            </w:r>
          </w:p>
        </w:tc>
      </w:tr>
      <w:tr w:rsidR="00FB7115" w14:paraId="024C4514" w14:textId="77777777" w:rsidTr="00396C1C">
        <w:trPr>
          <w:trHeight w:val="54"/>
        </w:trPr>
        <w:tc>
          <w:tcPr>
            <w:tcW w:w="5034" w:type="dxa"/>
            <w:gridSpan w:val="2"/>
            <w:tcBorders>
              <w:bottom w:val="single" w:sz="4" w:space="0" w:color="auto"/>
            </w:tcBorders>
            <w:vAlign w:val="center"/>
          </w:tcPr>
          <w:p w14:paraId="341A0444" w14:textId="77777777" w:rsidR="00F403A2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Inicio: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03A2" w:rsidRPr="00F403A2" w14:paraId="735B3A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263CA" w14:textId="77777777" w:rsidR="00F403A2" w:rsidRPr="00F403A2" w:rsidRDefault="00F403A2" w:rsidP="00F403A2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</w:p>
              </w:tc>
            </w:tr>
          </w:tbl>
          <w:p w14:paraId="0DD9DC0C" w14:textId="77777777" w:rsidR="00F403A2" w:rsidRPr="00F403A2" w:rsidRDefault="00F403A2" w:rsidP="00F403A2">
            <w:pPr>
              <w:rPr>
                <w:rFonts w:ascii="Arial" w:hAnsi="Arial" w:cs="Arial"/>
                <w:b/>
                <w:vanish/>
                <w:sz w:val="18"/>
                <w:szCs w:val="18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F403A2" w:rsidRPr="00F403A2" w14:paraId="72FB34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DB73ED" w14:textId="77777777" w:rsidR="00F403A2" w:rsidRPr="00F403A2" w:rsidRDefault="00F403A2" w:rsidP="00F403A2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  <w:r w:rsidRPr="00F403A2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es-CO"/>
                    </w:rPr>
                    <w:t>13/08/2026</w:t>
                  </w:r>
                </w:p>
              </w:tc>
            </w:tr>
          </w:tbl>
          <w:p w14:paraId="3D3D7EE7" w14:textId="67654BCE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160" w:type="dxa"/>
            <w:tcBorders>
              <w:bottom w:val="single" w:sz="4" w:space="0" w:color="auto"/>
            </w:tcBorders>
            <w:vAlign w:val="center"/>
          </w:tcPr>
          <w:p w14:paraId="7B3A2FE4" w14:textId="260333E6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Fin:</w:t>
            </w:r>
            <w:r w:rsidR="00F403A2" w:rsidRPr="00F403A2">
              <w:t xml:space="preserve"> </w:t>
            </w:r>
            <w:r w:rsidR="00F403A2" w:rsidRPr="00F403A2">
              <w:rPr>
                <w:rFonts w:ascii="Arial" w:hAnsi="Arial" w:cs="Arial"/>
                <w:b/>
                <w:sz w:val="18"/>
                <w:szCs w:val="18"/>
              </w:rPr>
              <w:t>16/08/2026</w:t>
            </w:r>
          </w:p>
        </w:tc>
      </w:tr>
      <w:tr w:rsidR="00FB7115" w14:paraId="5B52EAC0" w14:textId="77777777" w:rsidTr="00A416FC">
        <w:trPr>
          <w:trHeight w:val="2135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2BE7F" w14:textId="7FE67E36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Descripción: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96C1C" w:rsidRPr="00396C1C">
              <w:rPr>
                <w:rFonts w:ascii="Arial" w:hAnsi="Arial" w:cs="Arial"/>
                <w:bCs/>
                <w:sz w:val="18"/>
                <w:szCs w:val="18"/>
              </w:rPr>
              <w:t>Como piloto/copiloto, quiero consultar las características de cualquier vuelo, esté o no asignado a mí.</w:t>
            </w:r>
          </w:p>
        </w:tc>
      </w:tr>
      <w:tr w:rsidR="00FB7115" w14:paraId="2856086B" w14:textId="77777777" w:rsidTr="00FB7115">
        <w:trPr>
          <w:trHeight w:val="550"/>
        </w:trPr>
        <w:tc>
          <w:tcPr>
            <w:tcW w:w="10194" w:type="dxa"/>
            <w:gridSpan w:val="3"/>
            <w:tcBorders>
              <w:top w:val="single" w:sz="4" w:space="0" w:color="auto"/>
            </w:tcBorders>
            <w:vAlign w:val="center"/>
          </w:tcPr>
          <w:p w14:paraId="1704A5B7" w14:textId="434A1BBF" w:rsidR="00FB7115" w:rsidRPr="004D461A" w:rsidRDefault="00FB7115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Observaciones: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96C1C">
              <w:rPr>
                <w:rFonts w:ascii="Arial" w:hAnsi="Arial" w:cs="Arial"/>
                <w:bCs/>
                <w:sz w:val="18"/>
                <w:szCs w:val="18"/>
              </w:rPr>
              <w:t>-</w:t>
            </w:r>
          </w:p>
        </w:tc>
      </w:tr>
    </w:tbl>
    <w:p w14:paraId="60DFF1A8" w14:textId="77777777" w:rsidR="00396C1C" w:rsidRDefault="00396C1C"/>
    <w:p w14:paraId="56560444" w14:textId="77777777" w:rsidR="00396C1C" w:rsidRDefault="00396C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5070"/>
        <w:gridCol w:w="5124"/>
      </w:tblGrid>
      <w:tr w:rsidR="00F975CB" w14:paraId="288D275F" w14:textId="77777777" w:rsidTr="00396C1C">
        <w:trPr>
          <w:trHeight w:val="614"/>
        </w:trPr>
        <w:tc>
          <w:tcPr>
            <w:tcW w:w="10194" w:type="dxa"/>
            <w:gridSpan w:val="2"/>
            <w:shd w:val="clear" w:color="auto" w:fill="E4EDEE" w:themeFill="accent6" w:themeFillTint="33"/>
            <w:vAlign w:val="center"/>
          </w:tcPr>
          <w:p w14:paraId="0FE7A03A" w14:textId="77777777" w:rsidR="00FB7115" w:rsidRDefault="00FB7115" w:rsidP="00CA73F2">
            <w:pPr>
              <w:pStyle w:val="Encabezado"/>
              <w:ind w:right="480"/>
              <w:rPr>
                <w:rFonts w:ascii="Arial" w:hAnsi="Arial" w:cs="Arial"/>
                <w:b/>
                <w:szCs w:val="24"/>
              </w:rPr>
            </w:pPr>
          </w:p>
          <w:p w14:paraId="6DDCC282" w14:textId="77777777" w:rsidR="00FB7115" w:rsidRDefault="00FB7115" w:rsidP="009B4857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</w:p>
          <w:p w14:paraId="117DF783" w14:textId="189DFC8F" w:rsidR="00F975CB" w:rsidRPr="009B4857" w:rsidRDefault="00F975CB" w:rsidP="009B4857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  <w:r w:rsidRPr="009B4857">
              <w:rPr>
                <w:rFonts w:ascii="Arial" w:hAnsi="Arial" w:cs="Arial"/>
                <w:b/>
                <w:szCs w:val="24"/>
              </w:rPr>
              <w:t xml:space="preserve">Tarea de Ingeniería </w:t>
            </w:r>
          </w:p>
        </w:tc>
      </w:tr>
      <w:tr w:rsidR="00F975CB" w14:paraId="613442FE" w14:textId="77777777" w:rsidTr="00396C1C">
        <w:trPr>
          <w:trHeight w:val="54"/>
        </w:trPr>
        <w:tc>
          <w:tcPr>
            <w:tcW w:w="5070" w:type="dxa"/>
            <w:vAlign w:val="center"/>
          </w:tcPr>
          <w:p w14:paraId="4A2C25A1" w14:textId="198FE8EB" w:rsidR="00F975CB" w:rsidRPr="004D461A" w:rsidRDefault="00F975CB" w:rsidP="00F975C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Tarea:</w:t>
            </w:r>
            <w:r w:rsidR="00CA73F2">
              <w:rPr>
                <w:rFonts w:cs="Arial"/>
                <w:b/>
                <w:szCs w:val="18"/>
              </w:rPr>
              <w:t xml:space="preserve"> </w:t>
            </w:r>
            <w:r w:rsidR="00CA73F2" w:rsidRPr="00CA73F2">
              <w:rPr>
                <w:rFonts w:ascii="Arial" w:hAnsi="Arial" w:cs="Arial"/>
                <w:bCs/>
                <w:sz w:val="18"/>
                <w:szCs w:val="18"/>
              </w:rPr>
              <w:t>T1</w:t>
            </w:r>
          </w:p>
        </w:tc>
        <w:tc>
          <w:tcPr>
            <w:tcW w:w="5124" w:type="dxa"/>
            <w:vAlign w:val="center"/>
          </w:tcPr>
          <w:p w14:paraId="1AAC5B38" w14:textId="44083267" w:rsidR="00F975CB" w:rsidRPr="004D461A" w:rsidRDefault="00F975CB" w:rsidP="00F975C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 de Usuario:</w:t>
            </w:r>
            <w:r w:rsidR="00CA73F2" w:rsidRPr="00CA73F2">
              <w:t xml:space="preserve"> </w:t>
            </w:r>
            <w:r w:rsidR="00CA73F2" w:rsidRPr="00CA73F2">
              <w:rPr>
                <w:rFonts w:ascii="Arial" w:hAnsi="Arial" w:cs="Arial"/>
                <w:bCs/>
                <w:sz w:val="18"/>
                <w:szCs w:val="18"/>
              </w:rPr>
              <w:t>HU1</w:t>
            </w:r>
          </w:p>
        </w:tc>
      </w:tr>
      <w:tr w:rsidR="00F975CB" w14:paraId="308998A6" w14:textId="77777777" w:rsidTr="00FB7115">
        <w:trPr>
          <w:trHeight w:val="54"/>
        </w:trPr>
        <w:tc>
          <w:tcPr>
            <w:tcW w:w="10194" w:type="dxa"/>
            <w:gridSpan w:val="2"/>
            <w:vAlign w:val="center"/>
          </w:tcPr>
          <w:p w14:paraId="2CFAE756" w14:textId="28146F0C" w:rsidR="00F975CB" w:rsidRPr="004D461A" w:rsidRDefault="00F975CB" w:rsidP="00F975C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Tarea:</w:t>
            </w:r>
            <w:r w:rsidR="00CA73F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CA73F2" w:rsidRPr="00CA73F2">
              <w:rPr>
                <w:rFonts w:ascii="Arial" w:hAnsi="Arial" w:cs="Arial"/>
                <w:bCs/>
                <w:sz w:val="18"/>
                <w:szCs w:val="18"/>
              </w:rPr>
              <w:t>Formulario de registro de tripulantes</w:t>
            </w:r>
          </w:p>
        </w:tc>
      </w:tr>
      <w:tr w:rsidR="00F975CB" w14:paraId="5309ACD4" w14:textId="77777777" w:rsidTr="00396C1C">
        <w:trPr>
          <w:trHeight w:val="567"/>
        </w:trPr>
        <w:tc>
          <w:tcPr>
            <w:tcW w:w="5070" w:type="dxa"/>
            <w:vAlign w:val="center"/>
          </w:tcPr>
          <w:p w14:paraId="2702D0E3" w14:textId="54280974" w:rsidR="00F975CB" w:rsidRPr="004D461A" w:rsidRDefault="00F975CB" w:rsidP="00F975C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Tipo de Tarea:</w:t>
            </w:r>
            <w:r w:rsidR="00CA73F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D461A">
              <w:rPr>
                <w:rFonts w:ascii="Arial" w:hAnsi="Arial" w:cs="Arial"/>
                <w:sz w:val="18"/>
                <w:szCs w:val="18"/>
              </w:rPr>
              <w:t xml:space="preserve">Desarrollo </w:t>
            </w:r>
          </w:p>
        </w:tc>
        <w:tc>
          <w:tcPr>
            <w:tcW w:w="5124" w:type="dxa"/>
            <w:vAlign w:val="center"/>
          </w:tcPr>
          <w:p w14:paraId="3214623E" w14:textId="4A9993A4" w:rsidR="00F975CB" w:rsidRPr="004D461A" w:rsidRDefault="00F975CB" w:rsidP="00F975C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Puntos Estimados:</w:t>
            </w:r>
            <w:r w:rsidR="00CA73F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CA73F2" w:rsidRPr="00CA73F2">
              <w:rPr>
                <w:rFonts w:ascii="Arial" w:hAnsi="Arial" w:cs="Arial"/>
                <w:bCs/>
                <w:sz w:val="18"/>
                <w:szCs w:val="18"/>
              </w:rPr>
              <w:t>5</w:t>
            </w:r>
          </w:p>
        </w:tc>
      </w:tr>
      <w:tr w:rsidR="00F975CB" w14:paraId="50FC4BF8" w14:textId="77777777" w:rsidTr="00396C1C">
        <w:trPr>
          <w:trHeight w:val="54"/>
        </w:trPr>
        <w:tc>
          <w:tcPr>
            <w:tcW w:w="5070" w:type="dxa"/>
            <w:vAlign w:val="center"/>
          </w:tcPr>
          <w:p w14:paraId="37BE0B76" w14:textId="77777777" w:rsidR="00605547" w:rsidRPr="004D461A" w:rsidRDefault="00F975CB" w:rsidP="00F975C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Inicio: 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5547" w:rsidRPr="00605547" w14:paraId="443263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CA83E3" w14:textId="77777777" w:rsidR="00605547" w:rsidRPr="00605547" w:rsidRDefault="00605547" w:rsidP="00605547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</w:p>
              </w:tc>
            </w:tr>
          </w:tbl>
          <w:p w14:paraId="5C0DA290" w14:textId="77777777" w:rsidR="00605547" w:rsidRPr="00605547" w:rsidRDefault="00605547" w:rsidP="00605547">
            <w:pPr>
              <w:rPr>
                <w:rFonts w:ascii="Arial" w:hAnsi="Arial" w:cs="Arial"/>
                <w:b/>
                <w:vanish/>
                <w:sz w:val="18"/>
                <w:szCs w:val="18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605547" w:rsidRPr="00605547" w14:paraId="495C04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224FCC" w14:textId="77777777" w:rsidR="00605547" w:rsidRPr="00605547" w:rsidRDefault="00605547" w:rsidP="00605547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  <w:r w:rsidRPr="00605547"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  <w:t>28/07/2026</w:t>
                  </w:r>
                </w:p>
              </w:tc>
            </w:tr>
          </w:tbl>
          <w:p w14:paraId="353825B8" w14:textId="0EAA5651" w:rsidR="00F975CB" w:rsidRPr="004D461A" w:rsidRDefault="00F975CB" w:rsidP="00F975C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124" w:type="dxa"/>
            <w:vAlign w:val="center"/>
          </w:tcPr>
          <w:p w14:paraId="460BE27A" w14:textId="69603787" w:rsidR="00F975CB" w:rsidRPr="004D461A" w:rsidRDefault="00F975CB" w:rsidP="00F975C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Fin:</w:t>
            </w:r>
            <w:r w:rsidR="00605547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605547" w:rsidRPr="00605547">
              <w:rPr>
                <w:rFonts w:ascii="Arial" w:hAnsi="Arial" w:cs="Arial"/>
                <w:b/>
                <w:sz w:val="18"/>
                <w:szCs w:val="18"/>
              </w:rPr>
              <w:t>29/07/2026</w:t>
            </w: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</w:tr>
      <w:tr w:rsidR="00F975CB" w14:paraId="37EA54FF" w14:textId="77777777" w:rsidTr="00E94063">
        <w:trPr>
          <w:trHeight w:val="95"/>
        </w:trPr>
        <w:tc>
          <w:tcPr>
            <w:tcW w:w="0" w:type="auto"/>
            <w:gridSpan w:val="2"/>
            <w:vAlign w:val="center"/>
          </w:tcPr>
          <w:p w14:paraId="79FB4747" w14:textId="4B8D30E3" w:rsidR="00F975CB" w:rsidRPr="004D461A" w:rsidRDefault="00F975CB" w:rsidP="00F975CB">
            <w:pPr>
              <w:rPr>
                <w:rFonts w:ascii="Arial" w:hAnsi="Arial" w:cs="Arial"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Responsable:</w:t>
            </w:r>
            <w:r w:rsidR="00DB679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B6795" w:rsidRPr="00DB6795">
              <w:rPr>
                <w:rFonts w:ascii="Arial" w:hAnsi="Arial" w:cs="Arial"/>
                <w:bCs/>
                <w:sz w:val="18"/>
                <w:szCs w:val="18"/>
              </w:rPr>
              <w:t>Mateo</w:t>
            </w:r>
          </w:p>
        </w:tc>
      </w:tr>
      <w:tr w:rsidR="00F975CB" w14:paraId="22A76E08" w14:textId="77777777" w:rsidTr="00FB7115">
        <w:trPr>
          <w:trHeight w:val="3648"/>
        </w:trPr>
        <w:tc>
          <w:tcPr>
            <w:tcW w:w="10194" w:type="dxa"/>
            <w:gridSpan w:val="2"/>
            <w:vAlign w:val="center"/>
          </w:tcPr>
          <w:p w14:paraId="33CB8B30" w14:textId="2BE47620" w:rsidR="00F975CB" w:rsidRPr="004D461A" w:rsidRDefault="00F975CB" w:rsidP="00F975C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Descripción:</w:t>
            </w:r>
            <w:r w:rsidR="00CA73F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CA73F2" w:rsidRPr="00CA73F2">
              <w:rPr>
                <w:rFonts w:ascii="Arial" w:hAnsi="Arial" w:cs="Arial"/>
                <w:bCs/>
                <w:sz w:val="18"/>
                <w:szCs w:val="18"/>
              </w:rPr>
              <w:t>Crear formulario con validación de campos obligatorios y número de empleado único.</w:t>
            </w:r>
          </w:p>
        </w:tc>
      </w:tr>
    </w:tbl>
    <w:p w14:paraId="0C34E839" w14:textId="77777777" w:rsidR="00F975CB" w:rsidRDefault="00F975CB"/>
    <w:p w14:paraId="0D389900" w14:textId="77777777" w:rsidR="00CA73F2" w:rsidRDefault="00CA73F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5070"/>
        <w:gridCol w:w="5124"/>
      </w:tblGrid>
      <w:tr w:rsidR="00CA73F2" w14:paraId="7D7E76FA" w14:textId="77777777" w:rsidTr="00A416FC">
        <w:trPr>
          <w:trHeight w:val="614"/>
        </w:trPr>
        <w:tc>
          <w:tcPr>
            <w:tcW w:w="10194" w:type="dxa"/>
            <w:gridSpan w:val="2"/>
            <w:shd w:val="clear" w:color="auto" w:fill="E4EDEE" w:themeFill="accent6" w:themeFillTint="33"/>
            <w:vAlign w:val="center"/>
          </w:tcPr>
          <w:p w14:paraId="2E6C37BF" w14:textId="77777777" w:rsidR="00CA73F2" w:rsidRDefault="00CA73F2" w:rsidP="00CA73F2">
            <w:pPr>
              <w:pStyle w:val="Encabezado"/>
              <w:ind w:right="480"/>
              <w:rPr>
                <w:rFonts w:ascii="Arial" w:hAnsi="Arial" w:cs="Arial"/>
                <w:b/>
                <w:szCs w:val="24"/>
              </w:rPr>
            </w:pPr>
          </w:p>
          <w:p w14:paraId="08A35848" w14:textId="77777777" w:rsidR="00CA73F2" w:rsidRPr="009B4857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  <w:r w:rsidRPr="009B4857">
              <w:rPr>
                <w:rFonts w:ascii="Arial" w:hAnsi="Arial" w:cs="Arial"/>
                <w:b/>
                <w:szCs w:val="24"/>
              </w:rPr>
              <w:t xml:space="preserve">Tarea de Ingeniería </w:t>
            </w:r>
          </w:p>
        </w:tc>
      </w:tr>
      <w:tr w:rsidR="00CA73F2" w14:paraId="5D6FBB7D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77A75731" w14:textId="281728D5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Tarea: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CA73F2">
              <w:rPr>
                <w:rFonts w:ascii="Arial" w:hAnsi="Arial" w:cs="Arial"/>
                <w:bCs/>
                <w:sz w:val="18"/>
                <w:szCs w:val="18"/>
              </w:rPr>
              <w:t>T2</w:t>
            </w:r>
          </w:p>
        </w:tc>
        <w:tc>
          <w:tcPr>
            <w:tcW w:w="5124" w:type="dxa"/>
            <w:vAlign w:val="center"/>
          </w:tcPr>
          <w:p w14:paraId="69C8F519" w14:textId="03D94FD8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 de Usuario: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CA73F2">
              <w:rPr>
                <w:rFonts w:ascii="Arial" w:hAnsi="Arial" w:cs="Arial"/>
                <w:b/>
                <w:sz w:val="18"/>
                <w:szCs w:val="18"/>
              </w:rPr>
              <w:t>HU2</w:t>
            </w:r>
          </w:p>
        </w:tc>
      </w:tr>
      <w:tr w:rsidR="00CA73F2" w14:paraId="0564F231" w14:textId="77777777" w:rsidTr="00A416FC">
        <w:trPr>
          <w:trHeight w:val="54"/>
        </w:trPr>
        <w:tc>
          <w:tcPr>
            <w:tcW w:w="10194" w:type="dxa"/>
            <w:gridSpan w:val="2"/>
            <w:vAlign w:val="center"/>
          </w:tcPr>
          <w:p w14:paraId="22788A78" w14:textId="08EB1CF8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Tarea: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CA73F2">
              <w:rPr>
                <w:rFonts w:ascii="Arial" w:hAnsi="Arial" w:cs="Arial"/>
                <w:bCs/>
                <w:sz w:val="18"/>
                <w:szCs w:val="18"/>
              </w:rPr>
              <w:t>Formulario de registro de tripulaciones</w:t>
            </w:r>
          </w:p>
        </w:tc>
      </w:tr>
      <w:tr w:rsidR="00CA73F2" w14:paraId="64B5157D" w14:textId="77777777" w:rsidTr="00A416FC">
        <w:trPr>
          <w:trHeight w:val="567"/>
        </w:trPr>
        <w:tc>
          <w:tcPr>
            <w:tcW w:w="5070" w:type="dxa"/>
            <w:vAlign w:val="center"/>
          </w:tcPr>
          <w:p w14:paraId="3C57D1AE" w14:textId="0A67E5F9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Tipo de Tarea: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D461A">
              <w:rPr>
                <w:rFonts w:ascii="Arial" w:hAnsi="Arial" w:cs="Arial"/>
                <w:sz w:val="18"/>
                <w:szCs w:val="18"/>
              </w:rPr>
              <w:t xml:space="preserve">Desarrollo </w:t>
            </w:r>
          </w:p>
        </w:tc>
        <w:tc>
          <w:tcPr>
            <w:tcW w:w="5124" w:type="dxa"/>
            <w:vAlign w:val="center"/>
          </w:tcPr>
          <w:p w14:paraId="1013DA94" w14:textId="074511F0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Puntos Estimados: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CA73F2">
              <w:rPr>
                <w:rFonts w:ascii="Arial" w:hAnsi="Arial" w:cs="Arial"/>
                <w:bCs/>
                <w:sz w:val="18"/>
                <w:szCs w:val="18"/>
              </w:rPr>
              <w:t>5</w:t>
            </w:r>
          </w:p>
        </w:tc>
      </w:tr>
      <w:tr w:rsidR="00CA73F2" w14:paraId="6BCA71E4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12063F52" w14:textId="1560D25E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Inicio: </w:t>
            </w:r>
            <w:r w:rsidR="00605547" w:rsidRPr="00605547">
              <w:rPr>
                <w:rFonts w:ascii="Arial" w:hAnsi="Arial" w:cs="Arial"/>
                <w:b/>
                <w:sz w:val="18"/>
                <w:szCs w:val="18"/>
              </w:rPr>
              <w:t>29/07/2026</w:t>
            </w:r>
          </w:p>
        </w:tc>
        <w:tc>
          <w:tcPr>
            <w:tcW w:w="5124" w:type="dxa"/>
            <w:vAlign w:val="center"/>
          </w:tcPr>
          <w:p w14:paraId="14B7D747" w14:textId="419A7323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Fin: </w:t>
            </w:r>
            <w:r w:rsidR="0097632F" w:rsidRPr="0097632F">
              <w:rPr>
                <w:rFonts w:ascii="Arial" w:hAnsi="Arial" w:cs="Arial"/>
                <w:b/>
                <w:sz w:val="18"/>
                <w:szCs w:val="18"/>
              </w:rPr>
              <w:t>31/07/2026</w:t>
            </w:r>
          </w:p>
        </w:tc>
      </w:tr>
      <w:tr w:rsidR="00CA73F2" w14:paraId="614024AB" w14:textId="77777777" w:rsidTr="00A416FC">
        <w:trPr>
          <w:trHeight w:val="95"/>
        </w:trPr>
        <w:tc>
          <w:tcPr>
            <w:tcW w:w="0" w:type="auto"/>
            <w:gridSpan w:val="2"/>
            <w:vAlign w:val="center"/>
          </w:tcPr>
          <w:p w14:paraId="50803362" w14:textId="6AF5227A" w:rsidR="00CA73F2" w:rsidRPr="004D461A" w:rsidRDefault="00CA73F2" w:rsidP="00A416FC">
            <w:pPr>
              <w:rPr>
                <w:rFonts w:ascii="Arial" w:hAnsi="Arial" w:cs="Arial"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Responsable:</w:t>
            </w:r>
            <w:r w:rsidR="00DB679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B6795" w:rsidRPr="00DB6795">
              <w:rPr>
                <w:rFonts w:ascii="Arial" w:hAnsi="Arial" w:cs="Arial"/>
                <w:bCs/>
                <w:sz w:val="18"/>
                <w:szCs w:val="18"/>
              </w:rPr>
              <w:t>Mateo</w:t>
            </w:r>
          </w:p>
        </w:tc>
      </w:tr>
      <w:tr w:rsidR="00CA73F2" w14:paraId="44D79113" w14:textId="77777777" w:rsidTr="00A416FC">
        <w:trPr>
          <w:trHeight w:val="3648"/>
        </w:trPr>
        <w:tc>
          <w:tcPr>
            <w:tcW w:w="10194" w:type="dxa"/>
            <w:gridSpan w:val="2"/>
            <w:vAlign w:val="center"/>
          </w:tcPr>
          <w:p w14:paraId="74CBADCD" w14:textId="5B77D772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lastRenderedPageBreak/>
              <w:t>Descripción: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CA73F2">
              <w:rPr>
                <w:rFonts w:ascii="Arial" w:hAnsi="Arial" w:cs="Arial"/>
                <w:bCs/>
                <w:sz w:val="18"/>
                <w:szCs w:val="18"/>
              </w:rPr>
              <w:t>Crear formulario para asociar piloto-copiloto y registrar horas de vuelo.</w:t>
            </w:r>
          </w:p>
        </w:tc>
      </w:tr>
    </w:tbl>
    <w:p w14:paraId="20B39904" w14:textId="77777777" w:rsidR="00CA73F2" w:rsidRDefault="00CA73F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5070"/>
        <w:gridCol w:w="5124"/>
      </w:tblGrid>
      <w:tr w:rsidR="00CA73F2" w14:paraId="19C22D41" w14:textId="77777777" w:rsidTr="00A416FC">
        <w:trPr>
          <w:trHeight w:val="614"/>
        </w:trPr>
        <w:tc>
          <w:tcPr>
            <w:tcW w:w="10194" w:type="dxa"/>
            <w:gridSpan w:val="2"/>
            <w:shd w:val="clear" w:color="auto" w:fill="E4EDEE" w:themeFill="accent6" w:themeFillTint="33"/>
            <w:vAlign w:val="center"/>
          </w:tcPr>
          <w:p w14:paraId="4C4E4638" w14:textId="77777777" w:rsidR="00CA73F2" w:rsidRDefault="00CA73F2" w:rsidP="00CA73F2">
            <w:pPr>
              <w:pStyle w:val="Encabezado"/>
              <w:ind w:right="480"/>
              <w:rPr>
                <w:rFonts w:ascii="Arial" w:hAnsi="Arial" w:cs="Arial"/>
                <w:b/>
                <w:szCs w:val="24"/>
              </w:rPr>
            </w:pPr>
          </w:p>
          <w:p w14:paraId="71E8B6D2" w14:textId="77777777" w:rsidR="00CA73F2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</w:p>
          <w:p w14:paraId="07BA8663" w14:textId="77777777" w:rsidR="00CA73F2" w:rsidRPr="009B4857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  <w:r w:rsidRPr="009B4857">
              <w:rPr>
                <w:rFonts w:ascii="Arial" w:hAnsi="Arial" w:cs="Arial"/>
                <w:b/>
                <w:szCs w:val="24"/>
              </w:rPr>
              <w:t xml:space="preserve">Tarea de Ingeniería </w:t>
            </w:r>
          </w:p>
        </w:tc>
      </w:tr>
      <w:tr w:rsidR="00CA73F2" w14:paraId="4FE0FD3B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494ECD50" w14:textId="6FE024B2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Tarea: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CA73F2">
              <w:rPr>
                <w:rFonts w:ascii="Arial" w:hAnsi="Arial" w:cs="Arial"/>
                <w:bCs/>
                <w:sz w:val="18"/>
                <w:szCs w:val="18"/>
              </w:rPr>
              <w:t>T3</w:t>
            </w:r>
          </w:p>
        </w:tc>
        <w:tc>
          <w:tcPr>
            <w:tcW w:w="5124" w:type="dxa"/>
            <w:vAlign w:val="center"/>
          </w:tcPr>
          <w:p w14:paraId="6F274077" w14:textId="06DB045B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 de Usuario: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CA73F2">
              <w:rPr>
                <w:rFonts w:ascii="Arial" w:hAnsi="Arial" w:cs="Arial"/>
                <w:bCs/>
                <w:sz w:val="18"/>
                <w:szCs w:val="18"/>
              </w:rPr>
              <w:t>HU3</w:t>
            </w:r>
          </w:p>
        </w:tc>
      </w:tr>
      <w:tr w:rsidR="00CA73F2" w14:paraId="405AB958" w14:textId="77777777" w:rsidTr="00A416FC">
        <w:trPr>
          <w:trHeight w:val="54"/>
        </w:trPr>
        <w:tc>
          <w:tcPr>
            <w:tcW w:w="10194" w:type="dxa"/>
            <w:gridSpan w:val="2"/>
            <w:vAlign w:val="center"/>
          </w:tcPr>
          <w:p w14:paraId="055F9EC6" w14:textId="22EEC40D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Tarea: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CA73F2">
              <w:rPr>
                <w:rFonts w:ascii="Arial" w:hAnsi="Arial" w:cs="Arial"/>
                <w:bCs/>
                <w:sz w:val="18"/>
                <w:szCs w:val="18"/>
              </w:rPr>
              <w:t>Formulario de registro de vuelos</w:t>
            </w:r>
          </w:p>
        </w:tc>
      </w:tr>
      <w:tr w:rsidR="00CA73F2" w14:paraId="25B4DE33" w14:textId="77777777" w:rsidTr="00A416FC">
        <w:trPr>
          <w:trHeight w:val="567"/>
        </w:trPr>
        <w:tc>
          <w:tcPr>
            <w:tcW w:w="5070" w:type="dxa"/>
            <w:vAlign w:val="center"/>
          </w:tcPr>
          <w:p w14:paraId="5726BB22" w14:textId="62EE47C6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Tipo de Tarea: </w:t>
            </w:r>
            <w:r w:rsidRPr="004D461A">
              <w:rPr>
                <w:rFonts w:ascii="Arial" w:hAnsi="Arial" w:cs="Arial"/>
                <w:sz w:val="18"/>
                <w:szCs w:val="18"/>
              </w:rPr>
              <w:t>Desarrollo</w:t>
            </w:r>
          </w:p>
        </w:tc>
        <w:tc>
          <w:tcPr>
            <w:tcW w:w="5124" w:type="dxa"/>
            <w:vAlign w:val="center"/>
          </w:tcPr>
          <w:p w14:paraId="03E5E5FD" w14:textId="5C2E6C77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Puntos Estimados: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CA73F2">
              <w:rPr>
                <w:rFonts w:ascii="Arial" w:hAnsi="Arial" w:cs="Arial"/>
                <w:bCs/>
                <w:sz w:val="18"/>
                <w:szCs w:val="18"/>
              </w:rPr>
              <w:t>5</w:t>
            </w:r>
          </w:p>
        </w:tc>
      </w:tr>
      <w:tr w:rsidR="00CA73F2" w14:paraId="4B71B651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02778333" w14:textId="77777777" w:rsidR="0097632F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Inicio: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632F" w:rsidRPr="0097632F" w14:paraId="5C562A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F0DCDF" w14:textId="77777777" w:rsidR="0097632F" w:rsidRPr="0097632F" w:rsidRDefault="0097632F" w:rsidP="0097632F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</w:p>
              </w:tc>
            </w:tr>
          </w:tbl>
          <w:p w14:paraId="70A2EF1E" w14:textId="77777777" w:rsidR="0097632F" w:rsidRPr="0097632F" w:rsidRDefault="0097632F" w:rsidP="0097632F">
            <w:pPr>
              <w:rPr>
                <w:rFonts w:ascii="Arial" w:hAnsi="Arial" w:cs="Arial"/>
                <w:b/>
                <w:vanish/>
                <w:sz w:val="18"/>
                <w:szCs w:val="18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97632F" w:rsidRPr="0097632F" w14:paraId="15363A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BC55D9" w14:textId="77777777" w:rsidR="0097632F" w:rsidRPr="0097632F" w:rsidRDefault="0097632F" w:rsidP="0097632F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  <w:r w:rsidRPr="0097632F"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  <w:t>30/07/2026</w:t>
                  </w:r>
                </w:p>
              </w:tc>
            </w:tr>
          </w:tbl>
          <w:p w14:paraId="26BD025A" w14:textId="227876EF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124" w:type="dxa"/>
            <w:vAlign w:val="center"/>
          </w:tcPr>
          <w:p w14:paraId="3C0FF689" w14:textId="7ECBBE42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Fin: </w:t>
            </w:r>
            <w:r w:rsidR="0097632F" w:rsidRPr="0097632F">
              <w:rPr>
                <w:rFonts w:ascii="Arial" w:hAnsi="Arial" w:cs="Arial"/>
                <w:b/>
                <w:sz w:val="18"/>
                <w:szCs w:val="18"/>
              </w:rPr>
              <w:t>01/08/2026</w:t>
            </w:r>
          </w:p>
        </w:tc>
      </w:tr>
      <w:tr w:rsidR="00CA73F2" w14:paraId="23E2DFEB" w14:textId="77777777" w:rsidTr="00A416FC">
        <w:trPr>
          <w:trHeight w:val="95"/>
        </w:trPr>
        <w:tc>
          <w:tcPr>
            <w:tcW w:w="0" w:type="auto"/>
            <w:gridSpan w:val="2"/>
            <w:vAlign w:val="center"/>
          </w:tcPr>
          <w:p w14:paraId="646C2561" w14:textId="67BDBA1B" w:rsidR="00CA73F2" w:rsidRPr="004D461A" w:rsidRDefault="00CA73F2" w:rsidP="00A416FC">
            <w:pPr>
              <w:rPr>
                <w:rFonts w:ascii="Arial" w:hAnsi="Arial" w:cs="Arial"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Responsable:</w:t>
            </w:r>
            <w:r w:rsidR="00DB679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B6795" w:rsidRPr="00DB6795">
              <w:rPr>
                <w:rFonts w:ascii="Arial" w:hAnsi="Arial" w:cs="Arial"/>
                <w:bCs/>
                <w:sz w:val="18"/>
                <w:szCs w:val="18"/>
              </w:rPr>
              <w:t>Mateo</w:t>
            </w:r>
          </w:p>
        </w:tc>
      </w:tr>
      <w:tr w:rsidR="00CA73F2" w14:paraId="27E12F4E" w14:textId="77777777" w:rsidTr="00A416FC">
        <w:trPr>
          <w:trHeight w:val="3648"/>
        </w:trPr>
        <w:tc>
          <w:tcPr>
            <w:tcW w:w="10194" w:type="dxa"/>
            <w:gridSpan w:val="2"/>
            <w:vAlign w:val="center"/>
          </w:tcPr>
          <w:p w14:paraId="51B50081" w14:textId="0B14B3F8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Descripción: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CA73F2">
              <w:rPr>
                <w:rFonts w:ascii="Arial" w:hAnsi="Arial" w:cs="Arial"/>
                <w:bCs/>
                <w:sz w:val="18"/>
                <w:szCs w:val="18"/>
              </w:rPr>
              <w:t>Crear formulario con validación de fecha y condiciones previstas.</w:t>
            </w:r>
          </w:p>
        </w:tc>
      </w:tr>
    </w:tbl>
    <w:p w14:paraId="28853774" w14:textId="77777777" w:rsidR="00CA73F2" w:rsidRDefault="00CA73F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5070"/>
        <w:gridCol w:w="5124"/>
      </w:tblGrid>
      <w:tr w:rsidR="00CA73F2" w14:paraId="778C3C87" w14:textId="77777777" w:rsidTr="00A416FC">
        <w:trPr>
          <w:trHeight w:val="614"/>
        </w:trPr>
        <w:tc>
          <w:tcPr>
            <w:tcW w:w="10194" w:type="dxa"/>
            <w:gridSpan w:val="2"/>
            <w:shd w:val="clear" w:color="auto" w:fill="E4EDEE" w:themeFill="accent6" w:themeFillTint="33"/>
            <w:vAlign w:val="center"/>
          </w:tcPr>
          <w:p w14:paraId="17CF16B7" w14:textId="77777777" w:rsidR="00CA73F2" w:rsidRDefault="00CA73F2" w:rsidP="00CA73F2">
            <w:pPr>
              <w:pStyle w:val="Encabezado"/>
              <w:ind w:right="480"/>
              <w:rPr>
                <w:rFonts w:ascii="Arial" w:hAnsi="Arial" w:cs="Arial"/>
                <w:b/>
                <w:szCs w:val="24"/>
              </w:rPr>
            </w:pPr>
          </w:p>
          <w:p w14:paraId="7EA739E7" w14:textId="77777777" w:rsidR="00CA73F2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</w:p>
          <w:p w14:paraId="7065416F" w14:textId="77777777" w:rsidR="00CA73F2" w:rsidRPr="009B4857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  <w:r w:rsidRPr="009B4857">
              <w:rPr>
                <w:rFonts w:ascii="Arial" w:hAnsi="Arial" w:cs="Arial"/>
                <w:b/>
                <w:szCs w:val="24"/>
              </w:rPr>
              <w:t xml:space="preserve">Tarea de Ingeniería </w:t>
            </w:r>
          </w:p>
        </w:tc>
      </w:tr>
      <w:tr w:rsidR="00CA73F2" w14:paraId="582DB2E3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59FAF4F6" w14:textId="561FD512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T4</w:t>
            </w:r>
          </w:p>
        </w:tc>
        <w:tc>
          <w:tcPr>
            <w:tcW w:w="5124" w:type="dxa"/>
            <w:vAlign w:val="center"/>
          </w:tcPr>
          <w:p w14:paraId="0B946D31" w14:textId="3595FD3D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 de Usuario: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HU4</w:t>
            </w:r>
          </w:p>
        </w:tc>
      </w:tr>
      <w:tr w:rsidR="00CA73F2" w14:paraId="378E9C4D" w14:textId="77777777" w:rsidTr="00A416FC">
        <w:trPr>
          <w:trHeight w:val="54"/>
        </w:trPr>
        <w:tc>
          <w:tcPr>
            <w:tcW w:w="10194" w:type="dxa"/>
            <w:gridSpan w:val="2"/>
            <w:vAlign w:val="center"/>
          </w:tcPr>
          <w:p w14:paraId="6C34903E" w14:textId="36EBC7C6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CRUD de parámetros de simulación</w:t>
            </w:r>
          </w:p>
        </w:tc>
      </w:tr>
      <w:tr w:rsidR="00CA73F2" w14:paraId="0B78E10B" w14:textId="77777777" w:rsidTr="00A416FC">
        <w:trPr>
          <w:trHeight w:val="567"/>
        </w:trPr>
        <w:tc>
          <w:tcPr>
            <w:tcW w:w="5070" w:type="dxa"/>
            <w:vAlign w:val="center"/>
          </w:tcPr>
          <w:p w14:paraId="5B940A9E" w14:textId="1049F8F8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Tipo de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D461A">
              <w:rPr>
                <w:rFonts w:ascii="Arial" w:hAnsi="Arial" w:cs="Arial"/>
                <w:sz w:val="18"/>
                <w:szCs w:val="18"/>
              </w:rPr>
              <w:t xml:space="preserve">Desarrollo </w:t>
            </w:r>
          </w:p>
        </w:tc>
        <w:tc>
          <w:tcPr>
            <w:tcW w:w="5124" w:type="dxa"/>
            <w:vAlign w:val="center"/>
          </w:tcPr>
          <w:p w14:paraId="596825A4" w14:textId="6592CADE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Puntos Estimados: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5</w:t>
            </w:r>
          </w:p>
        </w:tc>
      </w:tr>
      <w:tr w:rsidR="00CA73F2" w14:paraId="46ED22C9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375E1C04" w14:textId="45E27BEC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Inicio: </w:t>
            </w:r>
            <w:r w:rsidR="0097632F" w:rsidRPr="0097632F">
              <w:rPr>
                <w:rFonts w:ascii="Arial" w:hAnsi="Arial" w:cs="Arial"/>
                <w:b/>
                <w:sz w:val="18"/>
                <w:szCs w:val="18"/>
              </w:rPr>
              <w:t>02/08/2026</w:t>
            </w:r>
          </w:p>
        </w:tc>
        <w:tc>
          <w:tcPr>
            <w:tcW w:w="5124" w:type="dxa"/>
            <w:vAlign w:val="center"/>
          </w:tcPr>
          <w:p w14:paraId="3065A80F" w14:textId="1AE0A2A6" w:rsidR="0097632F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Fin:  </w:t>
            </w:r>
            <w:r w:rsidR="00E27B72" w:rsidRPr="00E27B72">
              <w:rPr>
                <w:rFonts w:ascii="Arial" w:hAnsi="Arial" w:cs="Arial"/>
                <w:b/>
                <w:sz w:val="18"/>
                <w:szCs w:val="18"/>
              </w:rPr>
              <w:t>04/08/2026</w:t>
            </w:r>
          </w:p>
        </w:tc>
      </w:tr>
      <w:tr w:rsidR="00CA73F2" w14:paraId="7D4D97C9" w14:textId="77777777" w:rsidTr="00A416FC">
        <w:trPr>
          <w:trHeight w:val="95"/>
        </w:trPr>
        <w:tc>
          <w:tcPr>
            <w:tcW w:w="0" w:type="auto"/>
            <w:gridSpan w:val="2"/>
            <w:vAlign w:val="center"/>
          </w:tcPr>
          <w:p w14:paraId="125C62F9" w14:textId="3F05C7AD" w:rsidR="00CA73F2" w:rsidRPr="004D461A" w:rsidRDefault="00CA73F2" w:rsidP="00A416FC">
            <w:pPr>
              <w:rPr>
                <w:rFonts w:ascii="Arial" w:hAnsi="Arial" w:cs="Arial"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Responsable:</w:t>
            </w:r>
            <w:r w:rsidR="00DB679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B6795" w:rsidRPr="00DB6795">
              <w:rPr>
                <w:rFonts w:ascii="Arial" w:hAnsi="Arial" w:cs="Arial"/>
                <w:bCs/>
                <w:sz w:val="18"/>
                <w:szCs w:val="18"/>
              </w:rPr>
              <w:t>Mateo</w:t>
            </w:r>
          </w:p>
        </w:tc>
      </w:tr>
      <w:tr w:rsidR="00CA73F2" w14:paraId="3322157E" w14:textId="77777777" w:rsidTr="00A416FC">
        <w:trPr>
          <w:trHeight w:val="3648"/>
        </w:trPr>
        <w:tc>
          <w:tcPr>
            <w:tcW w:w="10194" w:type="dxa"/>
            <w:gridSpan w:val="2"/>
            <w:vAlign w:val="center"/>
          </w:tcPr>
          <w:p w14:paraId="24C4F61A" w14:textId="5A6EC63D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lastRenderedPageBreak/>
              <w:t>Descripción: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Crear, editar y validar parámetros por tipo (visibilidad/meteorología/relieve).</w:t>
            </w:r>
          </w:p>
        </w:tc>
      </w:tr>
    </w:tbl>
    <w:p w14:paraId="339C6B54" w14:textId="77777777" w:rsidR="00CA73F2" w:rsidRDefault="00CA73F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5070"/>
        <w:gridCol w:w="5124"/>
      </w:tblGrid>
      <w:tr w:rsidR="00CA73F2" w14:paraId="1128E93E" w14:textId="77777777" w:rsidTr="00A416FC">
        <w:trPr>
          <w:trHeight w:val="614"/>
        </w:trPr>
        <w:tc>
          <w:tcPr>
            <w:tcW w:w="10194" w:type="dxa"/>
            <w:gridSpan w:val="2"/>
            <w:shd w:val="clear" w:color="auto" w:fill="E4EDEE" w:themeFill="accent6" w:themeFillTint="33"/>
            <w:vAlign w:val="center"/>
          </w:tcPr>
          <w:p w14:paraId="5CE9704A" w14:textId="77777777" w:rsidR="00CA73F2" w:rsidRDefault="00CA73F2" w:rsidP="00CA73F2">
            <w:pPr>
              <w:pStyle w:val="Encabezado"/>
              <w:ind w:right="480"/>
              <w:rPr>
                <w:rFonts w:ascii="Arial" w:hAnsi="Arial" w:cs="Arial"/>
                <w:b/>
                <w:szCs w:val="24"/>
              </w:rPr>
            </w:pPr>
          </w:p>
          <w:p w14:paraId="0285A0A7" w14:textId="77777777" w:rsidR="00CA73F2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</w:p>
          <w:p w14:paraId="5B70CB02" w14:textId="77777777" w:rsidR="00CA73F2" w:rsidRPr="009B4857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  <w:r w:rsidRPr="009B4857">
              <w:rPr>
                <w:rFonts w:ascii="Arial" w:hAnsi="Arial" w:cs="Arial"/>
                <w:b/>
                <w:szCs w:val="24"/>
              </w:rPr>
              <w:t xml:space="preserve">Tarea de Ingeniería </w:t>
            </w:r>
          </w:p>
        </w:tc>
      </w:tr>
      <w:tr w:rsidR="00CA73F2" w14:paraId="01E255CE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6988AE03" w14:textId="38C23963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T5</w:t>
            </w:r>
          </w:p>
        </w:tc>
        <w:tc>
          <w:tcPr>
            <w:tcW w:w="5124" w:type="dxa"/>
            <w:vAlign w:val="center"/>
          </w:tcPr>
          <w:p w14:paraId="3B8895A9" w14:textId="7FBB8648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 de Usuario: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HU5</w:t>
            </w:r>
          </w:p>
        </w:tc>
      </w:tr>
      <w:tr w:rsidR="00CA73F2" w14:paraId="70D20CF1" w14:textId="77777777" w:rsidTr="00A416FC">
        <w:trPr>
          <w:trHeight w:val="54"/>
        </w:trPr>
        <w:tc>
          <w:tcPr>
            <w:tcW w:w="10194" w:type="dxa"/>
            <w:gridSpan w:val="2"/>
            <w:vAlign w:val="center"/>
          </w:tcPr>
          <w:p w14:paraId="63027868" w14:textId="40984EAD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Formulario de escenarios</w:t>
            </w:r>
          </w:p>
        </w:tc>
      </w:tr>
      <w:tr w:rsidR="00CA73F2" w14:paraId="335D69F5" w14:textId="77777777" w:rsidTr="00A416FC">
        <w:trPr>
          <w:trHeight w:val="567"/>
        </w:trPr>
        <w:tc>
          <w:tcPr>
            <w:tcW w:w="5070" w:type="dxa"/>
            <w:vAlign w:val="center"/>
          </w:tcPr>
          <w:p w14:paraId="45475E41" w14:textId="77777777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Tipo de Tarea:  </w:t>
            </w:r>
          </w:p>
          <w:p w14:paraId="5DF7C23F" w14:textId="77777777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sz w:val="18"/>
                <w:szCs w:val="18"/>
              </w:rPr>
              <w:t>Desarrollo / Corrección / Mejora / Otra (especificar)</w:t>
            </w:r>
          </w:p>
        </w:tc>
        <w:tc>
          <w:tcPr>
            <w:tcW w:w="5124" w:type="dxa"/>
            <w:vAlign w:val="center"/>
          </w:tcPr>
          <w:p w14:paraId="04E3D48A" w14:textId="085BB987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Puntos Estimados: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5</w:t>
            </w:r>
          </w:p>
        </w:tc>
      </w:tr>
      <w:tr w:rsidR="00CA73F2" w14:paraId="1D404369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21B69BD8" w14:textId="2E37C3B2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Inicio: </w:t>
            </w:r>
            <w:r w:rsidR="00E27B72" w:rsidRPr="00E27B72">
              <w:rPr>
                <w:rFonts w:ascii="Arial" w:hAnsi="Arial" w:cs="Arial"/>
                <w:b/>
                <w:sz w:val="18"/>
                <w:szCs w:val="18"/>
              </w:rPr>
              <w:t>03/08/2026</w:t>
            </w:r>
          </w:p>
        </w:tc>
        <w:tc>
          <w:tcPr>
            <w:tcW w:w="5124" w:type="dxa"/>
            <w:vAlign w:val="center"/>
          </w:tcPr>
          <w:p w14:paraId="75857E04" w14:textId="0FDC3427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Fin: </w:t>
            </w:r>
            <w:r w:rsidR="00E27B72" w:rsidRPr="00E27B72">
              <w:rPr>
                <w:rFonts w:ascii="Arial" w:hAnsi="Arial" w:cs="Arial"/>
                <w:b/>
                <w:sz w:val="18"/>
                <w:szCs w:val="18"/>
              </w:rPr>
              <w:t>05/08/2026</w:t>
            </w:r>
          </w:p>
        </w:tc>
      </w:tr>
      <w:tr w:rsidR="00CA73F2" w14:paraId="14AA7EBF" w14:textId="77777777" w:rsidTr="00A416FC">
        <w:trPr>
          <w:trHeight w:val="95"/>
        </w:trPr>
        <w:tc>
          <w:tcPr>
            <w:tcW w:w="0" w:type="auto"/>
            <w:gridSpan w:val="2"/>
            <w:vAlign w:val="center"/>
          </w:tcPr>
          <w:p w14:paraId="4566D29C" w14:textId="6FB3FA06" w:rsidR="00CA73F2" w:rsidRPr="004D461A" w:rsidRDefault="00CA73F2" w:rsidP="00A416FC">
            <w:pPr>
              <w:rPr>
                <w:rFonts w:ascii="Arial" w:hAnsi="Arial" w:cs="Arial"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Responsable:</w:t>
            </w:r>
            <w:r w:rsidR="00DB679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B6795" w:rsidRPr="00DB6795">
              <w:rPr>
                <w:rFonts w:ascii="Arial" w:hAnsi="Arial" w:cs="Arial"/>
                <w:bCs/>
                <w:sz w:val="18"/>
                <w:szCs w:val="18"/>
              </w:rPr>
              <w:t>Mateo</w:t>
            </w:r>
          </w:p>
        </w:tc>
      </w:tr>
      <w:tr w:rsidR="00CA73F2" w14:paraId="351A7526" w14:textId="77777777" w:rsidTr="00A416FC">
        <w:trPr>
          <w:trHeight w:val="3648"/>
        </w:trPr>
        <w:tc>
          <w:tcPr>
            <w:tcW w:w="10194" w:type="dxa"/>
            <w:gridSpan w:val="2"/>
            <w:vAlign w:val="center"/>
          </w:tcPr>
          <w:p w14:paraId="6BCD1138" w14:textId="60FC244E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Descripción: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Permitir selección múltiple de parámetros para armar un escenario.</w:t>
            </w:r>
          </w:p>
        </w:tc>
      </w:tr>
    </w:tbl>
    <w:p w14:paraId="25186B90" w14:textId="77777777" w:rsidR="00CA73F2" w:rsidRDefault="00CA73F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5070"/>
        <w:gridCol w:w="5124"/>
      </w:tblGrid>
      <w:tr w:rsidR="00CA73F2" w14:paraId="15ACBEFA" w14:textId="77777777" w:rsidTr="00A416FC">
        <w:trPr>
          <w:trHeight w:val="614"/>
        </w:trPr>
        <w:tc>
          <w:tcPr>
            <w:tcW w:w="10194" w:type="dxa"/>
            <w:gridSpan w:val="2"/>
            <w:shd w:val="clear" w:color="auto" w:fill="E4EDEE" w:themeFill="accent6" w:themeFillTint="33"/>
            <w:vAlign w:val="center"/>
          </w:tcPr>
          <w:p w14:paraId="596FD32B" w14:textId="77777777" w:rsidR="00CA73F2" w:rsidRDefault="00CA73F2" w:rsidP="00CA73F2">
            <w:pPr>
              <w:pStyle w:val="Encabezado"/>
              <w:ind w:right="480"/>
              <w:rPr>
                <w:rFonts w:ascii="Arial" w:hAnsi="Arial" w:cs="Arial"/>
                <w:b/>
                <w:szCs w:val="24"/>
              </w:rPr>
            </w:pPr>
          </w:p>
          <w:p w14:paraId="32050A23" w14:textId="77777777" w:rsidR="00CA73F2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</w:p>
          <w:p w14:paraId="0662C1AD" w14:textId="77777777" w:rsidR="00CA73F2" w:rsidRPr="009B4857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  <w:r w:rsidRPr="009B4857">
              <w:rPr>
                <w:rFonts w:ascii="Arial" w:hAnsi="Arial" w:cs="Arial"/>
                <w:b/>
                <w:szCs w:val="24"/>
              </w:rPr>
              <w:t xml:space="preserve">Tarea de Ingeniería </w:t>
            </w:r>
          </w:p>
        </w:tc>
      </w:tr>
      <w:tr w:rsidR="00CA73F2" w14:paraId="6E6DAAAE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1F2727FB" w14:textId="468162F1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405181" w:rsidRPr="00405181">
              <w:rPr>
                <w:rFonts w:ascii="Arial" w:hAnsi="Arial" w:cs="Arial"/>
                <w:bCs/>
                <w:sz w:val="18"/>
                <w:szCs w:val="18"/>
              </w:rPr>
              <w:t>T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6</w:t>
            </w:r>
          </w:p>
        </w:tc>
        <w:tc>
          <w:tcPr>
            <w:tcW w:w="5124" w:type="dxa"/>
            <w:vAlign w:val="center"/>
          </w:tcPr>
          <w:p w14:paraId="3C3593A3" w14:textId="3B6DE161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 de Usuario: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HU6</w:t>
            </w:r>
          </w:p>
        </w:tc>
      </w:tr>
      <w:tr w:rsidR="00CA73F2" w14:paraId="4383EEDC" w14:textId="77777777" w:rsidTr="00A416FC">
        <w:trPr>
          <w:trHeight w:val="54"/>
        </w:trPr>
        <w:tc>
          <w:tcPr>
            <w:tcW w:w="10194" w:type="dxa"/>
            <w:gridSpan w:val="2"/>
            <w:vAlign w:val="center"/>
          </w:tcPr>
          <w:p w14:paraId="0039C695" w14:textId="2DC8A432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Registro de resultados de simulación</w:t>
            </w:r>
          </w:p>
        </w:tc>
      </w:tr>
      <w:tr w:rsidR="00CA73F2" w14:paraId="4004E30A" w14:textId="77777777" w:rsidTr="00A416FC">
        <w:trPr>
          <w:trHeight w:val="567"/>
        </w:trPr>
        <w:tc>
          <w:tcPr>
            <w:tcW w:w="5070" w:type="dxa"/>
            <w:vAlign w:val="center"/>
          </w:tcPr>
          <w:p w14:paraId="45A7A6CD" w14:textId="1610525B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Tipo de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D461A">
              <w:rPr>
                <w:rFonts w:ascii="Arial" w:hAnsi="Arial" w:cs="Arial"/>
                <w:sz w:val="18"/>
                <w:szCs w:val="18"/>
              </w:rPr>
              <w:t xml:space="preserve">Desarrollo </w:t>
            </w:r>
          </w:p>
        </w:tc>
        <w:tc>
          <w:tcPr>
            <w:tcW w:w="5124" w:type="dxa"/>
            <w:vAlign w:val="center"/>
          </w:tcPr>
          <w:p w14:paraId="4BB6D48C" w14:textId="436B2070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Puntos Estimados: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5</w:t>
            </w:r>
          </w:p>
        </w:tc>
      </w:tr>
      <w:tr w:rsidR="00CA73F2" w14:paraId="263D8B14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1686CADB" w14:textId="1714FEA4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Inicio: </w:t>
            </w:r>
            <w:r w:rsidR="002E6941" w:rsidRPr="002E6941">
              <w:rPr>
                <w:rFonts w:ascii="Arial" w:hAnsi="Arial" w:cs="Arial"/>
                <w:b/>
                <w:sz w:val="18"/>
                <w:szCs w:val="18"/>
              </w:rPr>
              <w:t>04/08/2026</w:t>
            </w:r>
          </w:p>
        </w:tc>
        <w:tc>
          <w:tcPr>
            <w:tcW w:w="5124" w:type="dxa"/>
            <w:vAlign w:val="center"/>
          </w:tcPr>
          <w:p w14:paraId="4C20ED54" w14:textId="6D911FDD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Fin: </w:t>
            </w:r>
            <w:r w:rsidR="002E6941" w:rsidRPr="002E6941">
              <w:rPr>
                <w:rFonts w:ascii="Arial" w:hAnsi="Arial" w:cs="Arial"/>
                <w:b/>
                <w:sz w:val="18"/>
                <w:szCs w:val="18"/>
              </w:rPr>
              <w:t>06/08/2026</w:t>
            </w:r>
          </w:p>
        </w:tc>
      </w:tr>
      <w:tr w:rsidR="00CA73F2" w14:paraId="74C617CE" w14:textId="77777777" w:rsidTr="00A416FC">
        <w:trPr>
          <w:trHeight w:val="95"/>
        </w:trPr>
        <w:tc>
          <w:tcPr>
            <w:tcW w:w="0" w:type="auto"/>
            <w:gridSpan w:val="2"/>
            <w:vAlign w:val="center"/>
          </w:tcPr>
          <w:p w14:paraId="220D56C2" w14:textId="17CEA921" w:rsidR="00CA73F2" w:rsidRPr="004D461A" w:rsidRDefault="00CA73F2" w:rsidP="00A416FC">
            <w:pPr>
              <w:rPr>
                <w:rFonts w:ascii="Arial" w:hAnsi="Arial" w:cs="Arial"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Responsable:</w:t>
            </w:r>
            <w:r w:rsidR="00DB679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B6795" w:rsidRPr="00DB6795">
              <w:rPr>
                <w:rFonts w:ascii="Arial" w:hAnsi="Arial" w:cs="Arial"/>
                <w:bCs/>
                <w:sz w:val="18"/>
                <w:szCs w:val="18"/>
              </w:rPr>
              <w:t>Mateo</w:t>
            </w:r>
          </w:p>
        </w:tc>
      </w:tr>
      <w:tr w:rsidR="00CA73F2" w14:paraId="1428688E" w14:textId="77777777" w:rsidTr="00A416FC">
        <w:trPr>
          <w:trHeight w:val="3648"/>
        </w:trPr>
        <w:tc>
          <w:tcPr>
            <w:tcW w:w="10194" w:type="dxa"/>
            <w:gridSpan w:val="2"/>
            <w:vAlign w:val="center"/>
          </w:tcPr>
          <w:p w14:paraId="6E8C370A" w14:textId="79127EDE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lastRenderedPageBreak/>
              <w:t>Descripción: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 xml:space="preserve">Implementar lógica de </w:t>
            </w:r>
            <w:proofErr w:type="spellStart"/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sobrescritura</w:t>
            </w:r>
            <w:proofErr w:type="spellEnd"/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 xml:space="preserve"> del resultado anterior por piloto-escenario.</w:t>
            </w:r>
          </w:p>
        </w:tc>
      </w:tr>
    </w:tbl>
    <w:p w14:paraId="365A6B3C" w14:textId="77777777" w:rsidR="00CA73F2" w:rsidRDefault="00CA73F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5070"/>
        <w:gridCol w:w="5124"/>
      </w:tblGrid>
      <w:tr w:rsidR="00CA73F2" w14:paraId="54E862EF" w14:textId="77777777" w:rsidTr="00A416FC">
        <w:trPr>
          <w:trHeight w:val="614"/>
        </w:trPr>
        <w:tc>
          <w:tcPr>
            <w:tcW w:w="10194" w:type="dxa"/>
            <w:gridSpan w:val="2"/>
            <w:shd w:val="clear" w:color="auto" w:fill="E4EDEE" w:themeFill="accent6" w:themeFillTint="33"/>
            <w:vAlign w:val="center"/>
          </w:tcPr>
          <w:p w14:paraId="6B5645A6" w14:textId="77777777" w:rsidR="00CA73F2" w:rsidRDefault="00CA73F2" w:rsidP="00CA73F2">
            <w:pPr>
              <w:pStyle w:val="Encabezado"/>
              <w:ind w:right="480"/>
              <w:rPr>
                <w:rFonts w:ascii="Arial" w:hAnsi="Arial" w:cs="Arial"/>
                <w:b/>
                <w:szCs w:val="24"/>
              </w:rPr>
            </w:pPr>
          </w:p>
          <w:p w14:paraId="67BAE883" w14:textId="77777777" w:rsidR="00CA73F2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</w:p>
          <w:p w14:paraId="0876E97F" w14:textId="77777777" w:rsidR="00CA73F2" w:rsidRPr="009B4857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  <w:r w:rsidRPr="009B4857">
              <w:rPr>
                <w:rFonts w:ascii="Arial" w:hAnsi="Arial" w:cs="Arial"/>
                <w:b/>
                <w:szCs w:val="24"/>
              </w:rPr>
              <w:t xml:space="preserve">Tarea de Ingeniería </w:t>
            </w:r>
          </w:p>
        </w:tc>
      </w:tr>
      <w:tr w:rsidR="00CA73F2" w14:paraId="6DD67CF3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722854B2" w14:textId="705C60C2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T7</w:t>
            </w:r>
          </w:p>
        </w:tc>
        <w:tc>
          <w:tcPr>
            <w:tcW w:w="5124" w:type="dxa"/>
            <w:vAlign w:val="center"/>
          </w:tcPr>
          <w:p w14:paraId="104623C2" w14:textId="6B439C4E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 de Usuario: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HU7</w:t>
            </w:r>
          </w:p>
        </w:tc>
      </w:tr>
      <w:tr w:rsidR="00CA73F2" w14:paraId="6B88CC99" w14:textId="77777777" w:rsidTr="00A416FC">
        <w:trPr>
          <w:trHeight w:val="54"/>
        </w:trPr>
        <w:tc>
          <w:tcPr>
            <w:tcW w:w="10194" w:type="dxa"/>
            <w:gridSpan w:val="2"/>
            <w:vAlign w:val="center"/>
          </w:tcPr>
          <w:p w14:paraId="58846E50" w14:textId="79D71879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Algoritmo de comparación vuelo-escenario</w:t>
            </w:r>
          </w:p>
        </w:tc>
      </w:tr>
      <w:tr w:rsidR="00CA73F2" w14:paraId="6FE0DE89" w14:textId="77777777" w:rsidTr="00A416FC">
        <w:trPr>
          <w:trHeight w:val="567"/>
        </w:trPr>
        <w:tc>
          <w:tcPr>
            <w:tcW w:w="5070" w:type="dxa"/>
            <w:vAlign w:val="center"/>
          </w:tcPr>
          <w:p w14:paraId="6DC351D4" w14:textId="5F185253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Tipo de Tarea: </w:t>
            </w:r>
            <w:r w:rsidRPr="004D461A">
              <w:rPr>
                <w:rFonts w:ascii="Arial" w:hAnsi="Arial" w:cs="Arial"/>
                <w:sz w:val="18"/>
                <w:szCs w:val="18"/>
              </w:rPr>
              <w:t>Desarrollo</w:t>
            </w:r>
          </w:p>
        </w:tc>
        <w:tc>
          <w:tcPr>
            <w:tcW w:w="5124" w:type="dxa"/>
            <w:vAlign w:val="center"/>
          </w:tcPr>
          <w:p w14:paraId="7927331D" w14:textId="053BD683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Puntos Estimados: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5</w:t>
            </w:r>
          </w:p>
        </w:tc>
      </w:tr>
      <w:tr w:rsidR="00CA73F2" w14:paraId="32A888CF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2E30BB17" w14:textId="77777777" w:rsidR="002E6941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Inicio: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6941" w:rsidRPr="002E6941" w14:paraId="1C0D3C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862A30" w14:textId="77777777" w:rsidR="002E6941" w:rsidRPr="002E6941" w:rsidRDefault="002E6941" w:rsidP="002E6941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</w:p>
              </w:tc>
            </w:tr>
          </w:tbl>
          <w:p w14:paraId="42CB0BF4" w14:textId="77777777" w:rsidR="002E6941" w:rsidRPr="002E6941" w:rsidRDefault="002E6941" w:rsidP="002E6941">
            <w:pPr>
              <w:rPr>
                <w:rFonts w:ascii="Arial" w:hAnsi="Arial" w:cs="Arial"/>
                <w:b/>
                <w:vanish/>
                <w:sz w:val="18"/>
                <w:szCs w:val="18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2E6941" w:rsidRPr="002E6941" w14:paraId="5C5CC7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96558E" w14:textId="77777777" w:rsidR="002E6941" w:rsidRPr="002E6941" w:rsidRDefault="002E6941" w:rsidP="002E6941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  <w:r w:rsidRPr="002E6941"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  <w:t>07/08/2026</w:t>
                  </w:r>
                </w:p>
              </w:tc>
            </w:tr>
          </w:tbl>
          <w:p w14:paraId="20C6297A" w14:textId="4EB5C418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124" w:type="dxa"/>
            <w:vAlign w:val="center"/>
          </w:tcPr>
          <w:p w14:paraId="6D3202F6" w14:textId="608F93C1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Fin: </w:t>
            </w:r>
            <w:r w:rsidR="002E6941" w:rsidRPr="002E6941">
              <w:rPr>
                <w:rFonts w:ascii="Arial" w:hAnsi="Arial" w:cs="Arial"/>
                <w:b/>
                <w:sz w:val="18"/>
                <w:szCs w:val="18"/>
              </w:rPr>
              <w:t>09/08/2026</w:t>
            </w:r>
          </w:p>
        </w:tc>
      </w:tr>
      <w:tr w:rsidR="00CA73F2" w14:paraId="27DE9BCA" w14:textId="77777777" w:rsidTr="00A416FC">
        <w:trPr>
          <w:trHeight w:val="95"/>
        </w:trPr>
        <w:tc>
          <w:tcPr>
            <w:tcW w:w="0" w:type="auto"/>
            <w:gridSpan w:val="2"/>
            <w:vAlign w:val="center"/>
          </w:tcPr>
          <w:p w14:paraId="06954757" w14:textId="03B41347" w:rsidR="00CA73F2" w:rsidRPr="004D461A" w:rsidRDefault="00CA73F2" w:rsidP="00A416FC">
            <w:pPr>
              <w:rPr>
                <w:rFonts w:ascii="Arial" w:hAnsi="Arial" w:cs="Arial"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Responsable:</w:t>
            </w:r>
            <w:r w:rsidR="00DB679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B6795" w:rsidRPr="00DB6795">
              <w:rPr>
                <w:rFonts w:ascii="Arial" w:hAnsi="Arial" w:cs="Arial"/>
                <w:bCs/>
                <w:sz w:val="18"/>
                <w:szCs w:val="18"/>
              </w:rPr>
              <w:t>Santiago</w:t>
            </w:r>
          </w:p>
        </w:tc>
      </w:tr>
      <w:tr w:rsidR="00CA73F2" w14:paraId="2906AF9C" w14:textId="77777777" w:rsidTr="00A416FC">
        <w:trPr>
          <w:trHeight w:val="3648"/>
        </w:trPr>
        <w:tc>
          <w:tcPr>
            <w:tcW w:w="10194" w:type="dxa"/>
            <w:gridSpan w:val="2"/>
            <w:vAlign w:val="center"/>
          </w:tcPr>
          <w:p w14:paraId="220B5D4A" w14:textId="31577532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Descripción: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Comparar condiciones del vuelo con los escenarios registrados y ordenar por similitud.</w:t>
            </w:r>
          </w:p>
        </w:tc>
      </w:tr>
    </w:tbl>
    <w:p w14:paraId="44DCEF72" w14:textId="77777777" w:rsidR="00CA73F2" w:rsidRDefault="00CA73F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5070"/>
        <w:gridCol w:w="5124"/>
      </w:tblGrid>
      <w:tr w:rsidR="00CA73F2" w14:paraId="7509AA18" w14:textId="77777777" w:rsidTr="00A416FC">
        <w:trPr>
          <w:trHeight w:val="614"/>
        </w:trPr>
        <w:tc>
          <w:tcPr>
            <w:tcW w:w="10194" w:type="dxa"/>
            <w:gridSpan w:val="2"/>
            <w:shd w:val="clear" w:color="auto" w:fill="E4EDEE" w:themeFill="accent6" w:themeFillTint="33"/>
            <w:vAlign w:val="center"/>
          </w:tcPr>
          <w:p w14:paraId="14323925" w14:textId="77777777" w:rsidR="00CA73F2" w:rsidRDefault="00CA73F2" w:rsidP="00CA73F2">
            <w:pPr>
              <w:pStyle w:val="Encabezado"/>
              <w:ind w:right="480"/>
              <w:rPr>
                <w:rFonts w:ascii="Arial" w:hAnsi="Arial" w:cs="Arial"/>
                <w:b/>
                <w:szCs w:val="24"/>
              </w:rPr>
            </w:pPr>
          </w:p>
          <w:p w14:paraId="65C703E0" w14:textId="77777777" w:rsidR="00CA73F2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</w:p>
          <w:p w14:paraId="1EEC9480" w14:textId="77777777" w:rsidR="00CA73F2" w:rsidRPr="009B4857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  <w:r w:rsidRPr="009B4857">
              <w:rPr>
                <w:rFonts w:ascii="Arial" w:hAnsi="Arial" w:cs="Arial"/>
                <w:b/>
                <w:szCs w:val="24"/>
              </w:rPr>
              <w:t xml:space="preserve">Tarea de Ingeniería </w:t>
            </w:r>
          </w:p>
        </w:tc>
      </w:tr>
      <w:tr w:rsidR="00CA73F2" w14:paraId="637EE481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0ECF5262" w14:textId="3148F025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T8</w:t>
            </w:r>
          </w:p>
        </w:tc>
        <w:tc>
          <w:tcPr>
            <w:tcW w:w="5124" w:type="dxa"/>
            <w:vAlign w:val="center"/>
          </w:tcPr>
          <w:p w14:paraId="42983039" w14:textId="6434DD0C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 de Usuario: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HU7</w:t>
            </w:r>
          </w:p>
        </w:tc>
      </w:tr>
      <w:tr w:rsidR="00CA73F2" w14:paraId="285EE582" w14:textId="77777777" w:rsidTr="00A416FC">
        <w:trPr>
          <w:trHeight w:val="54"/>
        </w:trPr>
        <w:tc>
          <w:tcPr>
            <w:tcW w:w="10194" w:type="dxa"/>
            <w:gridSpan w:val="2"/>
            <w:vAlign w:val="center"/>
          </w:tcPr>
          <w:p w14:paraId="161114FD" w14:textId="6370A07F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Vista de selección de escenario</w:t>
            </w:r>
          </w:p>
        </w:tc>
      </w:tr>
      <w:tr w:rsidR="00CA73F2" w14:paraId="54E76AD1" w14:textId="77777777" w:rsidTr="00A416FC">
        <w:trPr>
          <w:trHeight w:val="567"/>
        </w:trPr>
        <w:tc>
          <w:tcPr>
            <w:tcW w:w="5070" w:type="dxa"/>
            <w:vAlign w:val="center"/>
          </w:tcPr>
          <w:p w14:paraId="5B977D86" w14:textId="77777777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Tipo de Tarea:  </w:t>
            </w:r>
          </w:p>
          <w:p w14:paraId="5DB75A97" w14:textId="77777777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sz w:val="18"/>
                <w:szCs w:val="18"/>
              </w:rPr>
              <w:t>Desarrollo / Corrección / Mejora / Otra (especificar)</w:t>
            </w:r>
          </w:p>
        </w:tc>
        <w:tc>
          <w:tcPr>
            <w:tcW w:w="5124" w:type="dxa"/>
            <w:vAlign w:val="center"/>
          </w:tcPr>
          <w:p w14:paraId="5E1B35AF" w14:textId="0FFBD0F6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Puntos Estimados: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3</w:t>
            </w:r>
          </w:p>
        </w:tc>
      </w:tr>
      <w:tr w:rsidR="00CA73F2" w14:paraId="1E245E4D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4CF9B183" w14:textId="7CE9DF78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Inicio: </w:t>
            </w:r>
            <w:r w:rsidR="002E6941" w:rsidRPr="002E6941">
              <w:rPr>
                <w:rFonts w:ascii="Arial" w:hAnsi="Arial" w:cs="Arial"/>
                <w:b/>
                <w:sz w:val="18"/>
                <w:szCs w:val="18"/>
              </w:rPr>
              <w:t>09/08/2026</w:t>
            </w: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124" w:type="dxa"/>
            <w:vAlign w:val="center"/>
          </w:tcPr>
          <w:p w14:paraId="221BC369" w14:textId="787C311A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Fin: </w:t>
            </w:r>
            <w:r w:rsidR="002E6941" w:rsidRPr="002E6941">
              <w:rPr>
                <w:rFonts w:ascii="Arial" w:hAnsi="Arial" w:cs="Arial"/>
                <w:b/>
                <w:sz w:val="18"/>
                <w:szCs w:val="18"/>
              </w:rPr>
              <w:t>10/08/2026</w:t>
            </w:r>
          </w:p>
        </w:tc>
      </w:tr>
      <w:tr w:rsidR="00CA73F2" w14:paraId="32FF182A" w14:textId="77777777" w:rsidTr="00A416FC">
        <w:trPr>
          <w:trHeight w:val="95"/>
        </w:trPr>
        <w:tc>
          <w:tcPr>
            <w:tcW w:w="0" w:type="auto"/>
            <w:gridSpan w:val="2"/>
            <w:vAlign w:val="center"/>
          </w:tcPr>
          <w:p w14:paraId="74426A90" w14:textId="5B6116F7" w:rsidR="00CA73F2" w:rsidRPr="004D461A" w:rsidRDefault="00CA73F2" w:rsidP="00A416FC">
            <w:pPr>
              <w:rPr>
                <w:rFonts w:ascii="Arial" w:hAnsi="Arial" w:cs="Arial"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Responsable:</w:t>
            </w:r>
            <w:r w:rsidR="00DB679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B6795" w:rsidRPr="00DB6795">
              <w:rPr>
                <w:rFonts w:ascii="Arial" w:hAnsi="Arial" w:cs="Arial"/>
                <w:bCs/>
                <w:sz w:val="18"/>
                <w:szCs w:val="18"/>
              </w:rPr>
              <w:t>Santiago</w:t>
            </w:r>
          </w:p>
        </w:tc>
      </w:tr>
      <w:tr w:rsidR="00CA73F2" w14:paraId="0E48A7FC" w14:textId="77777777" w:rsidTr="00A416FC">
        <w:trPr>
          <w:trHeight w:val="3648"/>
        </w:trPr>
        <w:tc>
          <w:tcPr>
            <w:tcW w:w="10194" w:type="dxa"/>
            <w:gridSpan w:val="2"/>
            <w:vAlign w:val="center"/>
          </w:tcPr>
          <w:p w14:paraId="7F4ED4DA" w14:textId="11AE2479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lastRenderedPageBreak/>
              <w:t>Descripción: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Mostrar escenarios sugeridos y permitir confirmación manual.</w:t>
            </w:r>
          </w:p>
        </w:tc>
      </w:tr>
    </w:tbl>
    <w:p w14:paraId="0A1F1CE4" w14:textId="77777777" w:rsidR="00CA73F2" w:rsidRDefault="00CA73F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5070"/>
        <w:gridCol w:w="5124"/>
      </w:tblGrid>
      <w:tr w:rsidR="00CA73F2" w14:paraId="3946BE7F" w14:textId="77777777" w:rsidTr="00A416FC">
        <w:trPr>
          <w:trHeight w:val="614"/>
        </w:trPr>
        <w:tc>
          <w:tcPr>
            <w:tcW w:w="10194" w:type="dxa"/>
            <w:gridSpan w:val="2"/>
            <w:shd w:val="clear" w:color="auto" w:fill="E4EDEE" w:themeFill="accent6" w:themeFillTint="33"/>
            <w:vAlign w:val="center"/>
          </w:tcPr>
          <w:p w14:paraId="6020A520" w14:textId="77777777" w:rsidR="00CA73F2" w:rsidRDefault="00CA73F2" w:rsidP="00CA73F2">
            <w:pPr>
              <w:pStyle w:val="Encabezado"/>
              <w:ind w:right="480"/>
              <w:rPr>
                <w:rFonts w:ascii="Arial" w:hAnsi="Arial" w:cs="Arial"/>
                <w:b/>
                <w:szCs w:val="24"/>
              </w:rPr>
            </w:pPr>
          </w:p>
          <w:p w14:paraId="5F6B99C2" w14:textId="77777777" w:rsidR="00CA73F2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</w:p>
          <w:p w14:paraId="3DF69F36" w14:textId="77777777" w:rsidR="00CA73F2" w:rsidRPr="009B4857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  <w:r w:rsidRPr="009B4857">
              <w:rPr>
                <w:rFonts w:ascii="Arial" w:hAnsi="Arial" w:cs="Arial"/>
                <w:b/>
                <w:szCs w:val="24"/>
              </w:rPr>
              <w:t xml:space="preserve">Tarea de Ingeniería </w:t>
            </w:r>
          </w:p>
        </w:tc>
      </w:tr>
      <w:tr w:rsidR="00CA73F2" w14:paraId="23EB250F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6A06ECD8" w14:textId="45A2471C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T9</w:t>
            </w:r>
          </w:p>
        </w:tc>
        <w:tc>
          <w:tcPr>
            <w:tcW w:w="5124" w:type="dxa"/>
            <w:vAlign w:val="center"/>
          </w:tcPr>
          <w:p w14:paraId="26B90B16" w14:textId="2B306288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 de Usuario: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/>
                <w:sz w:val="18"/>
                <w:szCs w:val="18"/>
              </w:rPr>
              <w:t>HU8</w:t>
            </w:r>
          </w:p>
        </w:tc>
      </w:tr>
      <w:tr w:rsidR="00CA73F2" w14:paraId="1263F6CA" w14:textId="77777777" w:rsidTr="00A416FC">
        <w:trPr>
          <w:trHeight w:val="54"/>
        </w:trPr>
        <w:tc>
          <w:tcPr>
            <w:tcW w:w="10194" w:type="dxa"/>
            <w:gridSpan w:val="2"/>
            <w:vAlign w:val="center"/>
          </w:tcPr>
          <w:p w14:paraId="0EF970AB" w14:textId="1AA8B723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Algoritmo de ranking de pilotos</w:t>
            </w:r>
          </w:p>
        </w:tc>
      </w:tr>
      <w:tr w:rsidR="00CA73F2" w14:paraId="0B9DF183" w14:textId="77777777" w:rsidTr="00A416FC">
        <w:trPr>
          <w:trHeight w:val="567"/>
        </w:trPr>
        <w:tc>
          <w:tcPr>
            <w:tcW w:w="5070" w:type="dxa"/>
            <w:vAlign w:val="center"/>
          </w:tcPr>
          <w:p w14:paraId="202199B4" w14:textId="4B66EA25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Tipo de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D461A">
              <w:rPr>
                <w:rFonts w:ascii="Arial" w:hAnsi="Arial" w:cs="Arial"/>
                <w:sz w:val="18"/>
                <w:szCs w:val="18"/>
              </w:rPr>
              <w:t xml:space="preserve">Desarrollo </w:t>
            </w:r>
          </w:p>
        </w:tc>
        <w:tc>
          <w:tcPr>
            <w:tcW w:w="5124" w:type="dxa"/>
            <w:vAlign w:val="center"/>
          </w:tcPr>
          <w:p w14:paraId="441242EA" w14:textId="1A47FD9F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Puntos Estimados: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8</w:t>
            </w:r>
          </w:p>
        </w:tc>
      </w:tr>
      <w:tr w:rsidR="00CA73F2" w14:paraId="63482E1B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4546F4A6" w14:textId="2FA6F36F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Inicio: </w:t>
            </w:r>
            <w:r w:rsidR="002E6941" w:rsidRPr="002E6941">
              <w:rPr>
                <w:rFonts w:ascii="Arial" w:hAnsi="Arial" w:cs="Arial"/>
                <w:b/>
                <w:sz w:val="18"/>
                <w:szCs w:val="18"/>
              </w:rPr>
              <w:t>10/08/2026</w:t>
            </w: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</w:p>
        </w:tc>
        <w:tc>
          <w:tcPr>
            <w:tcW w:w="5124" w:type="dxa"/>
            <w:vAlign w:val="center"/>
          </w:tcPr>
          <w:p w14:paraId="4E2457C6" w14:textId="794D51E9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Fecha Fin:</w:t>
            </w:r>
            <w:r w:rsidR="0018139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81392" w:rsidRPr="00181392">
              <w:rPr>
                <w:rFonts w:ascii="Arial" w:hAnsi="Arial" w:cs="Arial"/>
                <w:b/>
                <w:sz w:val="18"/>
                <w:szCs w:val="18"/>
              </w:rPr>
              <w:t>12/08/2026</w:t>
            </w:r>
          </w:p>
        </w:tc>
      </w:tr>
      <w:tr w:rsidR="00CA73F2" w14:paraId="02985917" w14:textId="77777777" w:rsidTr="00A416FC">
        <w:trPr>
          <w:trHeight w:val="95"/>
        </w:trPr>
        <w:tc>
          <w:tcPr>
            <w:tcW w:w="0" w:type="auto"/>
            <w:gridSpan w:val="2"/>
            <w:vAlign w:val="center"/>
          </w:tcPr>
          <w:p w14:paraId="631DA037" w14:textId="3D4376A5" w:rsidR="00CA73F2" w:rsidRPr="004D461A" w:rsidRDefault="00CA73F2" w:rsidP="00A416FC">
            <w:pPr>
              <w:rPr>
                <w:rFonts w:ascii="Arial" w:hAnsi="Arial" w:cs="Arial"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Responsable:</w:t>
            </w:r>
            <w:r w:rsidR="00DB679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B6795" w:rsidRPr="00DB6795">
              <w:rPr>
                <w:rFonts w:ascii="Arial" w:hAnsi="Arial" w:cs="Arial"/>
                <w:bCs/>
                <w:sz w:val="18"/>
                <w:szCs w:val="18"/>
              </w:rPr>
              <w:t>Santiago</w:t>
            </w:r>
          </w:p>
        </w:tc>
      </w:tr>
      <w:tr w:rsidR="00CA73F2" w14:paraId="425C1237" w14:textId="77777777" w:rsidTr="00A416FC">
        <w:trPr>
          <w:trHeight w:val="3648"/>
        </w:trPr>
        <w:tc>
          <w:tcPr>
            <w:tcW w:w="10194" w:type="dxa"/>
            <w:gridSpan w:val="2"/>
            <w:vAlign w:val="center"/>
          </w:tcPr>
          <w:p w14:paraId="299E8B8B" w14:textId="76E26E61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Descripción: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Ordenar pilotos por puntaje en el escenario elegido.</w:t>
            </w:r>
          </w:p>
        </w:tc>
      </w:tr>
    </w:tbl>
    <w:p w14:paraId="6C439EC8" w14:textId="77777777" w:rsidR="00CA73F2" w:rsidRDefault="00CA73F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5070"/>
        <w:gridCol w:w="5124"/>
      </w:tblGrid>
      <w:tr w:rsidR="00CA73F2" w14:paraId="6F09D27E" w14:textId="77777777" w:rsidTr="00A416FC">
        <w:trPr>
          <w:trHeight w:val="614"/>
        </w:trPr>
        <w:tc>
          <w:tcPr>
            <w:tcW w:w="10194" w:type="dxa"/>
            <w:gridSpan w:val="2"/>
            <w:shd w:val="clear" w:color="auto" w:fill="E4EDEE" w:themeFill="accent6" w:themeFillTint="33"/>
            <w:vAlign w:val="center"/>
          </w:tcPr>
          <w:p w14:paraId="0A84DED7" w14:textId="77777777" w:rsidR="00CA73F2" w:rsidRDefault="00CA73F2" w:rsidP="00CA73F2">
            <w:pPr>
              <w:pStyle w:val="Encabezado"/>
              <w:ind w:right="480"/>
              <w:rPr>
                <w:rFonts w:ascii="Arial" w:hAnsi="Arial" w:cs="Arial"/>
                <w:b/>
                <w:szCs w:val="24"/>
              </w:rPr>
            </w:pPr>
          </w:p>
          <w:p w14:paraId="2665A2F7" w14:textId="77777777" w:rsidR="00CA73F2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</w:p>
          <w:p w14:paraId="2429B4CD" w14:textId="77777777" w:rsidR="00CA73F2" w:rsidRPr="009B4857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  <w:r w:rsidRPr="009B4857">
              <w:rPr>
                <w:rFonts w:ascii="Arial" w:hAnsi="Arial" w:cs="Arial"/>
                <w:b/>
                <w:szCs w:val="24"/>
              </w:rPr>
              <w:t xml:space="preserve">Tarea de Ingeniería </w:t>
            </w:r>
          </w:p>
        </w:tc>
      </w:tr>
      <w:tr w:rsidR="00CA73F2" w14:paraId="653FCA3D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66DD2A8D" w14:textId="347F0F71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T10</w:t>
            </w:r>
          </w:p>
        </w:tc>
        <w:tc>
          <w:tcPr>
            <w:tcW w:w="5124" w:type="dxa"/>
            <w:vAlign w:val="center"/>
          </w:tcPr>
          <w:p w14:paraId="4DB649F3" w14:textId="34A9501F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 de Usuario: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HU8</w:t>
            </w:r>
          </w:p>
        </w:tc>
      </w:tr>
      <w:tr w:rsidR="00CA73F2" w14:paraId="05E6CFCB" w14:textId="77777777" w:rsidTr="00A416FC">
        <w:trPr>
          <w:trHeight w:val="54"/>
        </w:trPr>
        <w:tc>
          <w:tcPr>
            <w:tcW w:w="10194" w:type="dxa"/>
            <w:gridSpan w:val="2"/>
            <w:vAlign w:val="center"/>
          </w:tcPr>
          <w:p w14:paraId="5B3E73A1" w14:textId="0327063E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Tarea: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Vista y confirmación de asignación</w:t>
            </w:r>
          </w:p>
        </w:tc>
      </w:tr>
      <w:tr w:rsidR="00CA73F2" w14:paraId="7D43657E" w14:textId="77777777" w:rsidTr="00A416FC">
        <w:trPr>
          <w:trHeight w:val="567"/>
        </w:trPr>
        <w:tc>
          <w:tcPr>
            <w:tcW w:w="5070" w:type="dxa"/>
            <w:vAlign w:val="center"/>
          </w:tcPr>
          <w:p w14:paraId="597F30B9" w14:textId="59B7798B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Tipo de Tarea: </w:t>
            </w:r>
            <w:r w:rsidRPr="004D461A">
              <w:rPr>
                <w:rFonts w:ascii="Arial" w:hAnsi="Arial" w:cs="Arial"/>
                <w:sz w:val="18"/>
                <w:szCs w:val="18"/>
              </w:rPr>
              <w:t>Desarrollo</w:t>
            </w:r>
          </w:p>
        </w:tc>
        <w:tc>
          <w:tcPr>
            <w:tcW w:w="5124" w:type="dxa"/>
            <w:vAlign w:val="center"/>
          </w:tcPr>
          <w:p w14:paraId="7F7D1960" w14:textId="219896E9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Puntos Estimados: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5</w:t>
            </w:r>
          </w:p>
        </w:tc>
      </w:tr>
      <w:tr w:rsidR="00CA73F2" w14:paraId="2325CB78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1D998916" w14:textId="5231499E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Inicio: </w:t>
            </w:r>
            <w:r w:rsidR="00181392" w:rsidRPr="00181392">
              <w:rPr>
                <w:rFonts w:ascii="Arial" w:hAnsi="Arial" w:cs="Arial"/>
                <w:b/>
                <w:sz w:val="18"/>
                <w:szCs w:val="18"/>
              </w:rPr>
              <w:t>11/08/2026</w:t>
            </w:r>
          </w:p>
        </w:tc>
        <w:tc>
          <w:tcPr>
            <w:tcW w:w="5124" w:type="dxa"/>
            <w:vAlign w:val="center"/>
          </w:tcPr>
          <w:p w14:paraId="262CE3A4" w14:textId="605FD37E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Fin: </w:t>
            </w:r>
            <w:r w:rsidR="00181392" w:rsidRPr="00181392">
              <w:rPr>
                <w:rFonts w:ascii="Arial" w:hAnsi="Arial" w:cs="Arial"/>
                <w:b/>
                <w:sz w:val="18"/>
                <w:szCs w:val="18"/>
              </w:rPr>
              <w:t>12/08/2026</w:t>
            </w: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     </w:t>
            </w:r>
          </w:p>
        </w:tc>
      </w:tr>
      <w:tr w:rsidR="00CA73F2" w14:paraId="7975264B" w14:textId="77777777" w:rsidTr="00A416FC">
        <w:trPr>
          <w:trHeight w:val="95"/>
        </w:trPr>
        <w:tc>
          <w:tcPr>
            <w:tcW w:w="0" w:type="auto"/>
            <w:gridSpan w:val="2"/>
            <w:vAlign w:val="center"/>
          </w:tcPr>
          <w:p w14:paraId="7BFB799B" w14:textId="7EF7E8F8" w:rsidR="00CA73F2" w:rsidRPr="004D461A" w:rsidRDefault="00CA73F2" w:rsidP="00A416FC">
            <w:pPr>
              <w:rPr>
                <w:rFonts w:ascii="Arial" w:hAnsi="Arial" w:cs="Arial"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Responsable:</w:t>
            </w:r>
            <w:r w:rsidR="00DB679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B6795" w:rsidRPr="00DB6795">
              <w:rPr>
                <w:rFonts w:ascii="Arial" w:hAnsi="Arial" w:cs="Arial"/>
                <w:bCs/>
                <w:sz w:val="18"/>
                <w:szCs w:val="18"/>
              </w:rPr>
              <w:t>Santiago</w:t>
            </w:r>
          </w:p>
        </w:tc>
      </w:tr>
      <w:tr w:rsidR="00CA73F2" w14:paraId="3CD2B141" w14:textId="77777777" w:rsidTr="00A416FC">
        <w:trPr>
          <w:trHeight w:val="3648"/>
        </w:trPr>
        <w:tc>
          <w:tcPr>
            <w:tcW w:w="10194" w:type="dxa"/>
            <w:gridSpan w:val="2"/>
            <w:vAlign w:val="center"/>
          </w:tcPr>
          <w:p w14:paraId="1E4AF62C" w14:textId="6C569EED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lastRenderedPageBreak/>
              <w:t>Descripción:</w:t>
            </w:r>
            <w:r w:rsidR="00A575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5753F" w:rsidRPr="00A5753F">
              <w:rPr>
                <w:rFonts w:ascii="Arial" w:hAnsi="Arial" w:cs="Arial"/>
                <w:bCs/>
                <w:sz w:val="18"/>
                <w:szCs w:val="18"/>
              </w:rPr>
              <w:t>Permitir seleccionar piloto del ranking y confirmar la asignación al vuelo.</w:t>
            </w:r>
          </w:p>
        </w:tc>
      </w:tr>
    </w:tbl>
    <w:p w14:paraId="12B75F47" w14:textId="77777777" w:rsidR="00CA73F2" w:rsidRDefault="00CA73F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5070"/>
        <w:gridCol w:w="5124"/>
      </w:tblGrid>
      <w:tr w:rsidR="00CA73F2" w14:paraId="21EEA1B5" w14:textId="77777777" w:rsidTr="00A416FC">
        <w:trPr>
          <w:trHeight w:val="614"/>
        </w:trPr>
        <w:tc>
          <w:tcPr>
            <w:tcW w:w="10194" w:type="dxa"/>
            <w:gridSpan w:val="2"/>
            <w:shd w:val="clear" w:color="auto" w:fill="E4EDEE" w:themeFill="accent6" w:themeFillTint="33"/>
            <w:vAlign w:val="center"/>
          </w:tcPr>
          <w:p w14:paraId="75E1A3CB" w14:textId="77777777" w:rsidR="00CA73F2" w:rsidRDefault="00CA73F2" w:rsidP="00CA73F2">
            <w:pPr>
              <w:pStyle w:val="Encabezado"/>
              <w:ind w:right="480"/>
              <w:rPr>
                <w:rFonts w:ascii="Arial" w:hAnsi="Arial" w:cs="Arial"/>
                <w:b/>
                <w:szCs w:val="24"/>
              </w:rPr>
            </w:pPr>
          </w:p>
          <w:p w14:paraId="6C55A232" w14:textId="77777777" w:rsidR="00CA73F2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</w:p>
          <w:p w14:paraId="2C3C5752" w14:textId="77777777" w:rsidR="00CA73F2" w:rsidRPr="009B4857" w:rsidRDefault="00CA73F2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  <w:r w:rsidRPr="009B4857">
              <w:rPr>
                <w:rFonts w:ascii="Arial" w:hAnsi="Arial" w:cs="Arial"/>
                <w:b/>
                <w:szCs w:val="24"/>
              </w:rPr>
              <w:t xml:space="preserve">Tarea de Ingeniería </w:t>
            </w:r>
          </w:p>
        </w:tc>
      </w:tr>
      <w:tr w:rsidR="00CA73F2" w14:paraId="3666CE7A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5ABE6A14" w14:textId="7EC39263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Tarea:</w:t>
            </w:r>
            <w:r w:rsidR="00BB13E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BB13E4" w:rsidRPr="00BB13E4">
              <w:rPr>
                <w:rFonts w:ascii="Arial" w:hAnsi="Arial" w:cs="Arial"/>
                <w:bCs/>
                <w:sz w:val="18"/>
                <w:szCs w:val="18"/>
              </w:rPr>
              <w:t>T11</w:t>
            </w:r>
          </w:p>
        </w:tc>
        <w:tc>
          <w:tcPr>
            <w:tcW w:w="5124" w:type="dxa"/>
            <w:vAlign w:val="center"/>
          </w:tcPr>
          <w:p w14:paraId="55F86C7D" w14:textId="67C21B1E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 de Usuario:</w:t>
            </w:r>
            <w:r w:rsidR="00BB13E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BB13E4" w:rsidRPr="00BB13E4">
              <w:rPr>
                <w:rFonts w:ascii="Arial" w:hAnsi="Arial" w:cs="Arial"/>
                <w:bCs/>
                <w:sz w:val="18"/>
                <w:szCs w:val="18"/>
              </w:rPr>
              <w:t>HU9</w:t>
            </w:r>
          </w:p>
        </w:tc>
      </w:tr>
      <w:tr w:rsidR="00CA73F2" w14:paraId="639DCA2B" w14:textId="77777777" w:rsidTr="00A416FC">
        <w:trPr>
          <w:trHeight w:val="54"/>
        </w:trPr>
        <w:tc>
          <w:tcPr>
            <w:tcW w:w="10194" w:type="dxa"/>
            <w:gridSpan w:val="2"/>
            <w:vAlign w:val="center"/>
          </w:tcPr>
          <w:p w14:paraId="210BFAB6" w14:textId="02C0E1E3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Tarea:</w:t>
            </w:r>
            <w:r w:rsidR="00BB13E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BB13E4" w:rsidRPr="00BB13E4">
              <w:rPr>
                <w:rFonts w:ascii="Arial" w:hAnsi="Arial" w:cs="Arial"/>
                <w:bCs/>
                <w:sz w:val="18"/>
                <w:szCs w:val="18"/>
              </w:rPr>
              <w:t>Vista "mis vuelos"</w:t>
            </w:r>
          </w:p>
        </w:tc>
      </w:tr>
      <w:tr w:rsidR="00CA73F2" w14:paraId="7221B1C7" w14:textId="77777777" w:rsidTr="00A416FC">
        <w:trPr>
          <w:trHeight w:val="567"/>
        </w:trPr>
        <w:tc>
          <w:tcPr>
            <w:tcW w:w="5070" w:type="dxa"/>
            <w:vAlign w:val="center"/>
          </w:tcPr>
          <w:p w14:paraId="3B36C34C" w14:textId="3CA9DD11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Tipo de Tarea:</w:t>
            </w:r>
            <w:r w:rsidR="00BB13E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D461A">
              <w:rPr>
                <w:rFonts w:ascii="Arial" w:hAnsi="Arial" w:cs="Arial"/>
                <w:sz w:val="18"/>
                <w:szCs w:val="18"/>
              </w:rPr>
              <w:t>Desarrollo</w:t>
            </w:r>
          </w:p>
        </w:tc>
        <w:tc>
          <w:tcPr>
            <w:tcW w:w="5124" w:type="dxa"/>
            <w:vAlign w:val="center"/>
          </w:tcPr>
          <w:p w14:paraId="3EEF01B7" w14:textId="20FB24CE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Puntos Estimados:</w:t>
            </w:r>
            <w:r w:rsidR="00BB13E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BB13E4" w:rsidRPr="00BB13E4">
              <w:rPr>
                <w:rFonts w:ascii="Arial" w:hAnsi="Arial" w:cs="Arial"/>
                <w:bCs/>
                <w:sz w:val="18"/>
                <w:szCs w:val="18"/>
              </w:rPr>
              <w:t>3</w:t>
            </w:r>
          </w:p>
        </w:tc>
      </w:tr>
      <w:tr w:rsidR="00CA73F2" w14:paraId="498ED335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51780689" w14:textId="77777777" w:rsidR="0018139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Inicio: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1392" w:rsidRPr="00181392" w14:paraId="76A318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9F844C" w14:textId="77777777" w:rsidR="00181392" w:rsidRPr="00181392" w:rsidRDefault="00181392" w:rsidP="00181392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</w:p>
              </w:tc>
            </w:tr>
          </w:tbl>
          <w:p w14:paraId="69FE04DE" w14:textId="77777777" w:rsidR="00181392" w:rsidRPr="00181392" w:rsidRDefault="00181392" w:rsidP="00181392">
            <w:pPr>
              <w:rPr>
                <w:rFonts w:ascii="Arial" w:hAnsi="Arial" w:cs="Arial"/>
                <w:b/>
                <w:vanish/>
                <w:sz w:val="18"/>
                <w:szCs w:val="18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181392" w:rsidRPr="00181392" w14:paraId="120708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D9B2E" w14:textId="77777777" w:rsidR="00181392" w:rsidRPr="00181392" w:rsidRDefault="00181392" w:rsidP="00181392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  <w:r w:rsidRPr="00181392"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  <w:t>13/08/2026</w:t>
                  </w:r>
                </w:p>
              </w:tc>
            </w:tr>
          </w:tbl>
          <w:p w14:paraId="11AE1981" w14:textId="53B7E925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124" w:type="dxa"/>
            <w:vAlign w:val="center"/>
          </w:tcPr>
          <w:p w14:paraId="5F15273A" w14:textId="173DA3E3" w:rsidR="00CA73F2" w:rsidRPr="004D461A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Fin:  </w:t>
            </w:r>
            <w:r w:rsidR="00D75F63" w:rsidRPr="00D75F63">
              <w:rPr>
                <w:rFonts w:ascii="Arial" w:hAnsi="Arial" w:cs="Arial"/>
                <w:b/>
                <w:sz w:val="18"/>
                <w:szCs w:val="18"/>
              </w:rPr>
              <w:t>15/08/2026</w:t>
            </w:r>
          </w:p>
        </w:tc>
      </w:tr>
      <w:tr w:rsidR="00CA73F2" w14:paraId="26912111" w14:textId="77777777" w:rsidTr="00A416FC">
        <w:trPr>
          <w:trHeight w:val="95"/>
        </w:trPr>
        <w:tc>
          <w:tcPr>
            <w:tcW w:w="0" w:type="auto"/>
            <w:gridSpan w:val="2"/>
            <w:vAlign w:val="center"/>
          </w:tcPr>
          <w:p w14:paraId="07496AC1" w14:textId="6BA296AA" w:rsidR="00CA73F2" w:rsidRPr="004D461A" w:rsidRDefault="00CA73F2" w:rsidP="00A416FC">
            <w:pPr>
              <w:rPr>
                <w:rFonts w:ascii="Arial" w:hAnsi="Arial" w:cs="Arial"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Responsable:</w:t>
            </w:r>
            <w:r w:rsidR="00DB679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B6795" w:rsidRPr="00DB6795">
              <w:rPr>
                <w:rFonts w:ascii="Arial" w:hAnsi="Arial" w:cs="Arial"/>
                <w:bCs/>
                <w:sz w:val="18"/>
                <w:szCs w:val="18"/>
              </w:rPr>
              <w:t>Mateo</w:t>
            </w:r>
          </w:p>
        </w:tc>
      </w:tr>
      <w:tr w:rsidR="00CA73F2" w14:paraId="42508233" w14:textId="77777777" w:rsidTr="00A416FC">
        <w:trPr>
          <w:trHeight w:val="3648"/>
        </w:trPr>
        <w:tc>
          <w:tcPr>
            <w:tcW w:w="10194" w:type="dxa"/>
            <w:gridSpan w:val="2"/>
            <w:vAlign w:val="center"/>
          </w:tcPr>
          <w:p w14:paraId="228C828B" w14:textId="1679FBED" w:rsidR="00CA73F2" w:rsidRDefault="00CA73F2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Descripción:</w:t>
            </w:r>
            <w:r w:rsidR="00BB13E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BB13E4" w:rsidRPr="00BB13E4">
              <w:rPr>
                <w:rFonts w:ascii="Arial" w:hAnsi="Arial" w:cs="Arial"/>
                <w:bCs/>
                <w:sz w:val="18"/>
                <w:szCs w:val="18"/>
              </w:rPr>
              <w:t>Listar vuelos asignados al usuario autenticado.</w:t>
            </w:r>
          </w:p>
          <w:p w14:paraId="28AE506F" w14:textId="77777777" w:rsidR="00BB13E4" w:rsidRPr="00BB13E4" w:rsidRDefault="00BB13E4" w:rsidP="00BB13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7FCBD27" w14:textId="77777777" w:rsidR="00CA73F2" w:rsidRDefault="00CA73F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5070"/>
        <w:gridCol w:w="5124"/>
      </w:tblGrid>
      <w:tr w:rsidR="00BB13E4" w14:paraId="77C85F19" w14:textId="77777777" w:rsidTr="00A416FC">
        <w:trPr>
          <w:trHeight w:val="614"/>
        </w:trPr>
        <w:tc>
          <w:tcPr>
            <w:tcW w:w="10194" w:type="dxa"/>
            <w:gridSpan w:val="2"/>
            <w:shd w:val="clear" w:color="auto" w:fill="E4EDEE" w:themeFill="accent6" w:themeFillTint="33"/>
            <w:vAlign w:val="center"/>
          </w:tcPr>
          <w:p w14:paraId="70C26502" w14:textId="77777777" w:rsidR="00BB13E4" w:rsidRDefault="00BB13E4" w:rsidP="00A416FC">
            <w:pPr>
              <w:pStyle w:val="Encabezado"/>
              <w:ind w:right="480"/>
              <w:rPr>
                <w:rFonts w:ascii="Arial" w:hAnsi="Arial" w:cs="Arial"/>
                <w:b/>
                <w:szCs w:val="24"/>
              </w:rPr>
            </w:pPr>
          </w:p>
          <w:p w14:paraId="6CA9F3F6" w14:textId="77777777" w:rsidR="00BB13E4" w:rsidRDefault="00BB13E4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</w:p>
          <w:p w14:paraId="4F01167B" w14:textId="77777777" w:rsidR="00BB13E4" w:rsidRPr="009B4857" w:rsidRDefault="00BB13E4" w:rsidP="00A416FC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  <w:r w:rsidRPr="009B4857">
              <w:rPr>
                <w:rFonts w:ascii="Arial" w:hAnsi="Arial" w:cs="Arial"/>
                <w:b/>
                <w:szCs w:val="24"/>
              </w:rPr>
              <w:t xml:space="preserve">Tarea de Ingeniería </w:t>
            </w:r>
          </w:p>
        </w:tc>
      </w:tr>
      <w:tr w:rsidR="00BB13E4" w14:paraId="466DCE77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5CF529EE" w14:textId="07027878" w:rsidR="00BB13E4" w:rsidRPr="004D461A" w:rsidRDefault="00BB13E4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Tarea: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BB13E4">
              <w:rPr>
                <w:rFonts w:ascii="Arial" w:hAnsi="Arial" w:cs="Arial"/>
                <w:bCs/>
                <w:sz w:val="18"/>
                <w:szCs w:val="18"/>
              </w:rPr>
              <w:t>T12</w:t>
            </w:r>
          </w:p>
        </w:tc>
        <w:tc>
          <w:tcPr>
            <w:tcW w:w="5124" w:type="dxa"/>
            <w:vAlign w:val="center"/>
          </w:tcPr>
          <w:p w14:paraId="4456865F" w14:textId="4F742E7A" w:rsidR="00BB13E4" w:rsidRPr="004D461A" w:rsidRDefault="00BB13E4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Número Historia de Usuario: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BB13E4">
              <w:rPr>
                <w:rFonts w:ascii="Arial" w:hAnsi="Arial" w:cs="Arial"/>
                <w:bCs/>
                <w:sz w:val="18"/>
                <w:szCs w:val="18"/>
              </w:rPr>
              <w:t>HU10</w:t>
            </w:r>
          </w:p>
        </w:tc>
      </w:tr>
      <w:tr w:rsidR="00BB13E4" w14:paraId="144200C8" w14:textId="77777777" w:rsidTr="00A416FC">
        <w:trPr>
          <w:trHeight w:val="54"/>
        </w:trPr>
        <w:tc>
          <w:tcPr>
            <w:tcW w:w="10194" w:type="dxa"/>
            <w:gridSpan w:val="2"/>
            <w:vAlign w:val="center"/>
          </w:tcPr>
          <w:p w14:paraId="7D9690E8" w14:textId="555A9873" w:rsidR="00BB13E4" w:rsidRPr="004D461A" w:rsidRDefault="00BB13E4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Tarea: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BB13E4">
              <w:rPr>
                <w:rFonts w:ascii="Arial" w:hAnsi="Arial" w:cs="Arial"/>
                <w:bCs/>
                <w:sz w:val="18"/>
                <w:szCs w:val="18"/>
              </w:rPr>
              <w:t>Vista de listado general de vuelos</w:t>
            </w:r>
          </w:p>
        </w:tc>
      </w:tr>
      <w:tr w:rsidR="00BB13E4" w14:paraId="2A461CB2" w14:textId="77777777" w:rsidTr="00A416FC">
        <w:trPr>
          <w:trHeight w:val="567"/>
        </w:trPr>
        <w:tc>
          <w:tcPr>
            <w:tcW w:w="5070" w:type="dxa"/>
            <w:vAlign w:val="center"/>
          </w:tcPr>
          <w:p w14:paraId="4324ACBB" w14:textId="77777777" w:rsidR="00BB13E4" w:rsidRPr="004D461A" w:rsidRDefault="00BB13E4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Tipo de Tarea: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D461A">
              <w:rPr>
                <w:rFonts w:ascii="Arial" w:hAnsi="Arial" w:cs="Arial"/>
                <w:sz w:val="18"/>
                <w:szCs w:val="18"/>
              </w:rPr>
              <w:t>Desarrollo</w:t>
            </w:r>
          </w:p>
        </w:tc>
        <w:tc>
          <w:tcPr>
            <w:tcW w:w="5124" w:type="dxa"/>
            <w:vAlign w:val="center"/>
          </w:tcPr>
          <w:p w14:paraId="710364FC" w14:textId="77777777" w:rsidR="00BB13E4" w:rsidRPr="004D461A" w:rsidRDefault="00BB13E4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Puntos Estimados: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BB13E4">
              <w:rPr>
                <w:rFonts w:ascii="Arial" w:hAnsi="Arial" w:cs="Arial"/>
                <w:bCs/>
                <w:sz w:val="18"/>
                <w:szCs w:val="18"/>
              </w:rPr>
              <w:t>3</w:t>
            </w:r>
          </w:p>
        </w:tc>
      </w:tr>
      <w:tr w:rsidR="00BB13E4" w14:paraId="474CC9A0" w14:textId="77777777" w:rsidTr="00A416FC">
        <w:trPr>
          <w:trHeight w:val="54"/>
        </w:trPr>
        <w:tc>
          <w:tcPr>
            <w:tcW w:w="5070" w:type="dxa"/>
            <w:vAlign w:val="center"/>
          </w:tcPr>
          <w:p w14:paraId="2476EBCA" w14:textId="77777777" w:rsidR="00181392" w:rsidRPr="004D461A" w:rsidRDefault="00BB13E4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Inicio:      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1392" w:rsidRPr="00181392" w14:paraId="1FDE5D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06E91" w14:textId="77777777" w:rsidR="00181392" w:rsidRPr="00181392" w:rsidRDefault="00181392" w:rsidP="00181392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</w:p>
              </w:tc>
            </w:tr>
          </w:tbl>
          <w:p w14:paraId="30B2497B" w14:textId="77777777" w:rsidR="00181392" w:rsidRPr="00181392" w:rsidRDefault="00181392" w:rsidP="00181392">
            <w:pPr>
              <w:rPr>
                <w:rFonts w:ascii="Arial" w:hAnsi="Arial" w:cs="Arial"/>
                <w:b/>
                <w:vanish/>
                <w:sz w:val="18"/>
                <w:szCs w:val="18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181392" w:rsidRPr="00181392" w14:paraId="6CCDB2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B9CBD6" w14:textId="77777777" w:rsidR="00181392" w:rsidRPr="00181392" w:rsidRDefault="00181392" w:rsidP="00181392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  <w:r w:rsidRPr="00181392"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  <w:t>13/08/2026</w:t>
                  </w:r>
                </w:p>
              </w:tc>
            </w:tr>
          </w:tbl>
          <w:p w14:paraId="5EC7A9F6" w14:textId="6732D735" w:rsidR="00BB13E4" w:rsidRPr="004D461A" w:rsidRDefault="00BB13E4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124" w:type="dxa"/>
            <w:vAlign w:val="center"/>
          </w:tcPr>
          <w:p w14:paraId="5AA70B9D" w14:textId="77777777" w:rsidR="00D75F63" w:rsidRPr="004D461A" w:rsidRDefault="00BB13E4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Fecha Fin: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5F63" w:rsidRPr="00D75F63" w14:paraId="146A34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7569D7" w14:textId="77777777" w:rsidR="00D75F63" w:rsidRPr="00D75F63" w:rsidRDefault="00D75F63" w:rsidP="00D75F63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</w:p>
              </w:tc>
            </w:tr>
          </w:tbl>
          <w:p w14:paraId="497A3735" w14:textId="77777777" w:rsidR="00D75F63" w:rsidRPr="00D75F63" w:rsidRDefault="00D75F63" w:rsidP="00D75F63">
            <w:pPr>
              <w:rPr>
                <w:rFonts w:ascii="Arial" w:hAnsi="Arial" w:cs="Arial"/>
                <w:b/>
                <w:vanish/>
                <w:sz w:val="18"/>
                <w:szCs w:val="18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D75F63" w:rsidRPr="00D75F63" w14:paraId="7C4A98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A4C5F1" w14:textId="77777777" w:rsidR="00D75F63" w:rsidRPr="00D75F63" w:rsidRDefault="00D75F63" w:rsidP="00D75F63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</w:pPr>
                  <w:r w:rsidRPr="00D75F63">
                    <w:rPr>
                      <w:rFonts w:ascii="Arial" w:hAnsi="Arial" w:cs="Arial"/>
                      <w:b/>
                      <w:sz w:val="18"/>
                      <w:szCs w:val="18"/>
                      <w:lang w:val="es-CO"/>
                    </w:rPr>
                    <w:t>16/08/2026</w:t>
                  </w:r>
                </w:p>
              </w:tc>
            </w:tr>
          </w:tbl>
          <w:p w14:paraId="2CD01F48" w14:textId="2A355267" w:rsidR="00BB13E4" w:rsidRPr="004D461A" w:rsidRDefault="00BB13E4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B13E4" w14:paraId="0F2F08F4" w14:textId="77777777" w:rsidTr="00A416FC">
        <w:trPr>
          <w:trHeight w:val="95"/>
        </w:trPr>
        <w:tc>
          <w:tcPr>
            <w:tcW w:w="0" w:type="auto"/>
            <w:gridSpan w:val="2"/>
            <w:vAlign w:val="center"/>
          </w:tcPr>
          <w:p w14:paraId="67DFC901" w14:textId="3DD97B04" w:rsidR="00BB13E4" w:rsidRPr="004D461A" w:rsidRDefault="00BB13E4" w:rsidP="00A416FC">
            <w:pPr>
              <w:rPr>
                <w:rFonts w:ascii="Arial" w:hAnsi="Arial" w:cs="Arial"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lastRenderedPageBreak/>
              <w:t>Responsable:</w:t>
            </w:r>
            <w:r w:rsidR="00DB679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B6795" w:rsidRPr="00DB6795">
              <w:rPr>
                <w:rFonts w:ascii="Arial" w:hAnsi="Arial" w:cs="Arial"/>
                <w:bCs/>
                <w:sz w:val="18"/>
                <w:szCs w:val="18"/>
              </w:rPr>
              <w:t>Santiago</w:t>
            </w:r>
          </w:p>
        </w:tc>
      </w:tr>
      <w:tr w:rsidR="00BB13E4" w14:paraId="3CEC9FC1" w14:textId="77777777" w:rsidTr="00A416FC">
        <w:trPr>
          <w:trHeight w:val="3648"/>
        </w:trPr>
        <w:tc>
          <w:tcPr>
            <w:tcW w:w="10194" w:type="dxa"/>
            <w:gridSpan w:val="2"/>
            <w:vAlign w:val="center"/>
          </w:tcPr>
          <w:p w14:paraId="1A772719" w14:textId="01A83D31" w:rsidR="00BB13E4" w:rsidRDefault="00BB13E4" w:rsidP="00A416F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Descripción: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BB13E4">
              <w:rPr>
                <w:rFonts w:ascii="Arial" w:hAnsi="Arial" w:cs="Arial"/>
                <w:bCs/>
                <w:sz w:val="18"/>
                <w:szCs w:val="18"/>
              </w:rPr>
              <w:t>Listar todos los vuelos con opción de ver detalle.</w:t>
            </w:r>
          </w:p>
          <w:p w14:paraId="6823B53C" w14:textId="77777777" w:rsidR="00BB13E4" w:rsidRPr="00BB13E4" w:rsidRDefault="00BB13E4" w:rsidP="00A416F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9A096B5" w14:textId="77777777" w:rsidR="00BB13E4" w:rsidRDefault="00BB13E4"/>
    <w:p w14:paraId="55070777" w14:textId="77777777" w:rsidR="00BB13E4" w:rsidRDefault="00BB13E4"/>
    <w:p w14:paraId="54E631E4" w14:textId="77777777" w:rsidR="00CA73F2" w:rsidRDefault="00CA73F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1217"/>
        <w:gridCol w:w="769"/>
        <w:gridCol w:w="763"/>
        <w:gridCol w:w="829"/>
        <w:gridCol w:w="830"/>
        <w:gridCol w:w="829"/>
        <w:gridCol w:w="830"/>
        <w:gridCol w:w="829"/>
        <w:gridCol w:w="830"/>
        <w:gridCol w:w="829"/>
        <w:gridCol w:w="838"/>
        <w:gridCol w:w="801"/>
      </w:tblGrid>
      <w:tr w:rsidR="003146D0" w14:paraId="589D4A8B" w14:textId="77777777" w:rsidTr="002E374E">
        <w:trPr>
          <w:trHeight w:val="252"/>
        </w:trPr>
        <w:tc>
          <w:tcPr>
            <w:tcW w:w="10420" w:type="dxa"/>
            <w:gridSpan w:val="12"/>
            <w:shd w:val="clear" w:color="auto" w:fill="E4EDEE" w:themeFill="accent6" w:themeFillTint="33"/>
            <w:vAlign w:val="center"/>
          </w:tcPr>
          <w:p w14:paraId="64BD98D7" w14:textId="77777777" w:rsidR="003146D0" w:rsidRPr="009B4857" w:rsidRDefault="003146D0">
            <w:pPr>
              <w:pStyle w:val="Encabezado"/>
              <w:ind w:left="142"/>
              <w:jc w:val="righ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 xml:space="preserve">Visual Story </w:t>
            </w:r>
            <w:proofErr w:type="spellStart"/>
            <w:r>
              <w:rPr>
                <w:rFonts w:ascii="Arial" w:hAnsi="Arial" w:cs="Arial"/>
                <w:b/>
                <w:szCs w:val="24"/>
              </w:rPr>
              <w:t>Mapping</w:t>
            </w:r>
            <w:proofErr w:type="spellEnd"/>
            <w:r w:rsidRPr="009B4857">
              <w:rPr>
                <w:rFonts w:ascii="Arial" w:hAnsi="Arial" w:cs="Arial"/>
                <w:b/>
                <w:szCs w:val="24"/>
              </w:rPr>
              <w:t xml:space="preserve"> </w:t>
            </w:r>
          </w:p>
        </w:tc>
      </w:tr>
      <w:tr w:rsidR="00FC0FB4" w14:paraId="68A1B67E" w14:textId="77777777" w:rsidTr="00B47B0B">
        <w:trPr>
          <w:trHeight w:val="54"/>
        </w:trPr>
        <w:tc>
          <w:tcPr>
            <w:tcW w:w="1242" w:type="dxa"/>
            <w:vAlign w:val="center"/>
          </w:tcPr>
          <w:p w14:paraId="2541998E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83" w:type="dxa"/>
            <w:vAlign w:val="center"/>
          </w:tcPr>
          <w:p w14:paraId="60AC9501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HU1</w:t>
            </w:r>
          </w:p>
        </w:tc>
        <w:tc>
          <w:tcPr>
            <w:tcW w:w="777" w:type="dxa"/>
            <w:vAlign w:val="center"/>
          </w:tcPr>
          <w:p w14:paraId="57DD3EF3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HU2</w:t>
            </w:r>
          </w:p>
        </w:tc>
        <w:tc>
          <w:tcPr>
            <w:tcW w:w="850" w:type="dxa"/>
            <w:vAlign w:val="center"/>
          </w:tcPr>
          <w:p w14:paraId="5DC4C638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HU</w:t>
            </w:r>
            <w:r w:rsidR="00FC0FB4" w:rsidRPr="004D461A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851" w:type="dxa"/>
            <w:vAlign w:val="center"/>
          </w:tcPr>
          <w:p w14:paraId="60F5394B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HU</w:t>
            </w:r>
            <w:r w:rsidR="00FC0FB4" w:rsidRPr="004D461A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850" w:type="dxa"/>
            <w:vAlign w:val="center"/>
          </w:tcPr>
          <w:p w14:paraId="3AA3E21D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HU</w:t>
            </w:r>
            <w:r w:rsidR="00FC0FB4" w:rsidRPr="004D461A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3C2653A5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HU</w:t>
            </w:r>
            <w:r w:rsidR="00FC0FB4" w:rsidRPr="004D461A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850" w:type="dxa"/>
            <w:vAlign w:val="center"/>
          </w:tcPr>
          <w:p w14:paraId="2563A401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HU</w:t>
            </w:r>
            <w:r w:rsidR="00FC0FB4" w:rsidRPr="004D461A"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851" w:type="dxa"/>
            <w:vAlign w:val="center"/>
          </w:tcPr>
          <w:p w14:paraId="7A9783A4" w14:textId="77777777" w:rsidR="003146D0" w:rsidRPr="004D461A" w:rsidRDefault="00FC0FB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HU8</w:t>
            </w:r>
          </w:p>
        </w:tc>
        <w:tc>
          <w:tcPr>
            <w:tcW w:w="850" w:type="dxa"/>
            <w:vAlign w:val="center"/>
          </w:tcPr>
          <w:p w14:paraId="21A21D25" w14:textId="77777777" w:rsidR="003146D0" w:rsidRPr="004D461A" w:rsidRDefault="00FC0FB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HU9</w:t>
            </w:r>
          </w:p>
        </w:tc>
        <w:tc>
          <w:tcPr>
            <w:tcW w:w="851" w:type="dxa"/>
            <w:vAlign w:val="center"/>
          </w:tcPr>
          <w:p w14:paraId="6344E3F0" w14:textId="77777777" w:rsidR="003146D0" w:rsidRPr="004D461A" w:rsidRDefault="00FC0FB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HU10</w:t>
            </w:r>
          </w:p>
        </w:tc>
        <w:tc>
          <w:tcPr>
            <w:tcW w:w="814" w:type="dxa"/>
            <w:vAlign w:val="center"/>
          </w:tcPr>
          <w:p w14:paraId="64E963AC" w14:textId="77777777" w:rsidR="003146D0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</w:tr>
      <w:tr w:rsidR="00FC0FB4" w14:paraId="5D3FB324" w14:textId="77777777" w:rsidTr="00B47B0B">
        <w:trPr>
          <w:trHeight w:val="554"/>
        </w:trPr>
        <w:tc>
          <w:tcPr>
            <w:tcW w:w="1242" w:type="dxa"/>
            <w:vAlign w:val="center"/>
          </w:tcPr>
          <w:p w14:paraId="1EE2E707" w14:textId="77777777" w:rsidR="003146D0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4D461A">
              <w:rPr>
                <w:rFonts w:ascii="Arial" w:hAnsi="Arial" w:cs="Arial"/>
                <w:b/>
                <w:sz w:val="18"/>
                <w:szCs w:val="18"/>
              </w:rPr>
              <w:t>Release</w:t>
            </w:r>
            <w:proofErr w:type="spellEnd"/>
            <w:r w:rsidR="003146D0" w:rsidRPr="004D461A">
              <w:rPr>
                <w:rFonts w:ascii="Arial" w:hAnsi="Arial" w:cs="Arial"/>
                <w:b/>
                <w:sz w:val="18"/>
                <w:szCs w:val="18"/>
              </w:rPr>
              <w:t xml:space="preserve"> 1</w:t>
            </w:r>
          </w:p>
        </w:tc>
        <w:tc>
          <w:tcPr>
            <w:tcW w:w="783" w:type="dxa"/>
            <w:vAlign w:val="center"/>
          </w:tcPr>
          <w:p w14:paraId="01C5B690" w14:textId="60639637" w:rsidR="003146D0" w:rsidRPr="004D461A" w:rsidRDefault="00CA73F2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</w:p>
        </w:tc>
        <w:tc>
          <w:tcPr>
            <w:tcW w:w="777" w:type="dxa"/>
            <w:vAlign w:val="center"/>
          </w:tcPr>
          <w:p w14:paraId="18F95C93" w14:textId="6786ACE5" w:rsidR="003146D0" w:rsidRPr="004D461A" w:rsidRDefault="00CA73F2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316137F7" w14:textId="34A3C321" w:rsidR="003146D0" w:rsidRPr="004D461A" w:rsidRDefault="00CA73F2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</w:p>
        </w:tc>
        <w:tc>
          <w:tcPr>
            <w:tcW w:w="851" w:type="dxa"/>
            <w:vAlign w:val="center"/>
          </w:tcPr>
          <w:p w14:paraId="79ACD0EC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5D7F7E6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94E30A8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7AD91D8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8C0EC33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C324D79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0D2F8D8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4" w:type="dxa"/>
            <w:vAlign w:val="center"/>
          </w:tcPr>
          <w:p w14:paraId="78A140CB" w14:textId="0A6B662B" w:rsidR="003146D0" w:rsidRPr="004D461A" w:rsidRDefault="00BB13E4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</w:tr>
      <w:tr w:rsidR="00FC0FB4" w14:paraId="56F09B99" w14:textId="77777777" w:rsidTr="00B47B0B">
        <w:trPr>
          <w:trHeight w:val="562"/>
        </w:trPr>
        <w:tc>
          <w:tcPr>
            <w:tcW w:w="1242" w:type="dxa"/>
            <w:vAlign w:val="center"/>
          </w:tcPr>
          <w:p w14:paraId="6FC84E9B" w14:textId="77777777" w:rsidR="003146D0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4D461A">
              <w:rPr>
                <w:rFonts w:ascii="Arial" w:hAnsi="Arial" w:cs="Arial"/>
                <w:b/>
                <w:sz w:val="18"/>
                <w:szCs w:val="18"/>
              </w:rPr>
              <w:t>Release</w:t>
            </w:r>
            <w:proofErr w:type="spellEnd"/>
            <w:r w:rsidR="003146D0" w:rsidRPr="004D461A">
              <w:rPr>
                <w:rFonts w:ascii="Arial" w:hAnsi="Arial" w:cs="Arial"/>
                <w:b/>
                <w:sz w:val="18"/>
                <w:szCs w:val="18"/>
              </w:rPr>
              <w:t xml:space="preserve"> 2</w:t>
            </w:r>
          </w:p>
        </w:tc>
        <w:tc>
          <w:tcPr>
            <w:tcW w:w="783" w:type="dxa"/>
            <w:vAlign w:val="center"/>
          </w:tcPr>
          <w:p w14:paraId="727C8B0A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77" w:type="dxa"/>
            <w:vAlign w:val="center"/>
          </w:tcPr>
          <w:p w14:paraId="2EEEECB4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EFB88CA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2BB673B" w14:textId="09819F16" w:rsidR="003146D0" w:rsidRPr="004D461A" w:rsidRDefault="00CA73F2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5A73FE9A" w14:textId="4CC0B727" w:rsidR="003146D0" w:rsidRPr="004D461A" w:rsidRDefault="00CA73F2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</w:p>
        </w:tc>
        <w:tc>
          <w:tcPr>
            <w:tcW w:w="851" w:type="dxa"/>
            <w:vAlign w:val="center"/>
          </w:tcPr>
          <w:p w14:paraId="2EFB2E51" w14:textId="183F3ACC" w:rsidR="003146D0" w:rsidRPr="004D461A" w:rsidRDefault="00CA73F2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752CA121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C2E68AC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B7267BA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F020ADB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4" w:type="dxa"/>
            <w:vAlign w:val="center"/>
          </w:tcPr>
          <w:p w14:paraId="6C676DEA" w14:textId="553B42D5" w:rsidR="003146D0" w:rsidRPr="004D461A" w:rsidRDefault="00BB13E4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</w:tr>
      <w:tr w:rsidR="00FC0FB4" w14:paraId="2FEE7A57" w14:textId="77777777" w:rsidTr="00B47B0B">
        <w:trPr>
          <w:trHeight w:val="591"/>
        </w:trPr>
        <w:tc>
          <w:tcPr>
            <w:tcW w:w="1242" w:type="dxa"/>
            <w:vAlign w:val="center"/>
          </w:tcPr>
          <w:p w14:paraId="678E2481" w14:textId="77777777" w:rsidR="003146D0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4D461A">
              <w:rPr>
                <w:rFonts w:ascii="Arial" w:hAnsi="Arial" w:cs="Arial"/>
                <w:b/>
                <w:sz w:val="18"/>
                <w:szCs w:val="18"/>
              </w:rPr>
              <w:t>Release</w:t>
            </w:r>
            <w:proofErr w:type="spellEnd"/>
            <w:r w:rsidR="003146D0" w:rsidRPr="004D461A">
              <w:rPr>
                <w:rFonts w:ascii="Arial" w:hAnsi="Arial" w:cs="Arial"/>
                <w:b/>
                <w:sz w:val="18"/>
                <w:szCs w:val="18"/>
              </w:rPr>
              <w:t xml:space="preserve"> 3</w:t>
            </w:r>
          </w:p>
        </w:tc>
        <w:tc>
          <w:tcPr>
            <w:tcW w:w="783" w:type="dxa"/>
            <w:vAlign w:val="center"/>
          </w:tcPr>
          <w:p w14:paraId="531B6698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77" w:type="dxa"/>
            <w:vAlign w:val="center"/>
          </w:tcPr>
          <w:p w14:paraId="5D3BA71D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486F1D4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7F83A3D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8DF2966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44415D4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30655CF" w14:textId="4CBF5F9A" w:rsidR="003146D0" w:rsidRPr="004D461A" w:rsidRDefault="00CA73F2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</w:p>
        </w:tc>
        <w:tc>
          <w:tcPr>
            <w:tcW w:w="851" w:type="dxa"/>
            <w:vAlign w:val="center"/>
          </w:tcPr>
          <w:p w14:paraId="3516C057" w14:textId="64C37953" w:rsidR="003146D0" w:rsidRPr="004D461A" w:rsidRDefault="00CA73F2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44DD90CA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3085E4B" w14:textId="77777777" w:rsidR="003146D0" w:rsidRPr="004D461A" w:rsidRDefault="003146D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4" w:type="dxa"/>
            <w:vAlign w:val="center"/>
          </w:tcPr>
          <w:p w14:paraId="73160C9B" w14:textId="5D7FBC98" w:rsidR="003146D0" w:rsidRPr="004D461A" w:rsidRDefault="00BB13E4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  <w:tr w:rsidR="004D461A" w14:paraId="3C88B007" w14:textId="77777777" w:rsidTr="00B47B0B">
        <w:trPr>
          <w:trHeight w:val="558"/>
        </w:trPr>
        <w:tc>
          <w:tcPr>
            <w:tcW w:w="1242" w:type="dxa"/>
            <w:vAlign w:val="center"/>
          </w:tcPr>
          <w:p w14:paraId="6AD838E4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4D461A">
              <w:rPr>
                <w:rFonts w:ascii="Arial" w:hAnsi="Arial" w:cs="Arial"/>
                <w:b/>
                <w:sz w:val="18"/>
                <w:szCs w:val="18"/>
              </w:rPr>
              <w:t>Release</w:t>
            </w:r>
            <w:proofErr w:type="spellEnd"/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 4</w:t>
            </w:r>
          </w:p>
        </w:tc>
        <w:tc>
          <w:tcPr>
            <w:tcW w:w="783" w:type="dxa"/>
            <w:vAlign w:val="center"/>
          </w:tcPr>
          <w:p w14:paraId="040B6224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77" w:type="dxa"/>
            <w:vAlign w:val="center"/>
          </w:tcPr>
          <w:p w14:paraId="43C0B45A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2D3C027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07F81BF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6A12D3D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051677D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DFBD038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06FDBD2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E50E998" w14:textId="3A1251F3" w:rsidR="004D461A" w:rsidRPr="004D461A" w:rsidRDefault="00CA73F2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</w:p>
        </w:tc>
        <w:tc>
          <w:tcPr>
            <w:tcW w:w="851" w:type="dxa"/>
            <w:vAlign w:val="center"/>
          </w:tcPr>
          <w:p w14:paraId="311E520C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4" w:type="dxa"/>
            <w:vAlign w:val="center"/>
          </w:tcPr>
          <w:p w14:paraId="733E6A80" w14:textId="0872FD8C" w:rsidR="004D461A" w:rsidRPr="004D461A" w:rsidRDefault="00BB13E4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</w:tr>
      <w:tr w:rsidR="004D461A" w14:paraId="6BF0AFBA" w14:textId="77777777" w:rsidTr="00B47B0B">
        <w:trPr>
          <w:trHeight w:val="551"/>
        </w:trPr>
        <w:tc>
          <w:tcPr>
            <w:tcW w:w="1242" w:type="dxa"/>
            <w:vAlign w:val="center"/>
          </w:tcPr>
          <w:p w14:paraId="62D5DC39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4D461A">
              <w:rPr>
                <w:rFonts w:ascii="Arial" w:hAnsi="Arial" w:cs="Arial"/>
                <w:b/>
                <w:sz w:val="18"/>
                <w:szCs w:val="18"/>
              </w:rPr>
              <w:t>Release</w:t>
            </w:r>
            <w:proofErr w:type="spellEnd"/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 5</w:t>
            </w:r>
          </w:p>
        </w:tc>
        <w:tc>
          <w:tcPr>
            <w:tcW w:w="783" w:type="dxa"/>
            <w:vAlign w:val="center"/>
          </w:tcPr>
          <w:p w14:paraId="416E7530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77" w:type="dxa"/>
            <w:vAlign w:val="center"/>
          </w:tcPr>
          <w:p w14:paraId="45927D4A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FDD6B55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C6B617E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E87C870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A2123DE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469B173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5C94C49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6807F9C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AAC5D83" w14:textId="6BDEA739" w:rsidR="004D461A" w:rsidRPr="004D461A" w:rsidRDefault="00CA73F2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X</w:t>
            </w:r>
          </w:p>
        </w:tc>
        <w:tc>
          <w:tcPr>
            <w:tcW w:w="814" w:type="dxa"/>
            <w:vAlign w:val="center"/>
          </w:tcPr>
          <w:p w14:paraId="318C3C43" w14:textId="3E758DAB" w:rsidR="004D461A" w:rsidRPr="004D461A" w:rsidRDefault="00BB13E4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</w:tr>
      <w:tr w:rsidR="004D461A" w14:paraId="650497E0" w14:textId="77777777" w:rsidTr="00B47B0B">
        <w:trPr>
          <w:trHeight w:val="701"/>
        </w:trPr>
        <w:tc>
          <w:tcPr>
            <w:tcW w:w="1242" w:type="dxa"/>
            <w:vAlign w:val="center"/>
          </w:tcPr>
          <w:p w14:paraId="0B92672A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4D461A">
              <w:rPr>
                <w:rFonts w:ascii="Arial" w:hAnsi="Arial" w:cs="Arial"/>
                <w:b/>
                <w:sz w:val="18"/>
                <w:szCs w:val="18"/>
              </w:rPr>
              <w:t>Release</w:t>
            </w:r>
            <w:proofErr w:type="spellEnd"/>
            <w:r w:rsidRPr="004D461A">
              <w:rPr>
                <w:rFonts w:ascii="Arial" w:hAnsi="Arial" w:cs="Arial"/>
                <w:b/>
                <w:sz w:val="18"/>
                <w:szCs w:val="18"/>
              </w:rPr>
              <w:t xml:space="preserve"> 6</w:t>
            </w:r>
          </w:p>
        </w:tc>
        <w:tc>
          <w:tcPr>
            <w:tcW w:w="783" w:type="dxa"/>
            <w:vAlign w:val="center"/>
          </w:tcPr>
          <w:p w14:paraId="0A8C5BA7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77" w:type="dxa"/>
            <w:vAlign w:val="center"/>
          </w:tcPr>
          <w:p w14:paraId="45A4BB48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BB19A0A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76F4627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2E31BD0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DAEC5A4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4E0FE92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692E048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BB321AB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21F6C19" w14:textId="77777777" w:rsidR="004D461A" w:rsidRPr="004D461A" w:rsidRDefault="004D461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4" w:type="dxa"/>
            <w:vAlign w:val="center"/>
          </w:tcPr>
          <w:p w14:paraId="5A82BFCA" w14:textId="36918181" w:rsidR="004D461A" w:rsidRPr="004D461A" w:rsidRDefault="00BB13E4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</w:tr>
    </w:tbl>
    <w:p w14:paraId="7C435100" w14:textId="77777777" w:rsidR="00E21E9C" w:rsidRDefault="00E21E9C" w:rsidP="004D461A"/>
    <w:sectPr w:rsidR="00E21E9C" w:rsidSect="009D567B">
      <w:pgSz w:w="11906" w:h="16838"/>
      <w:pgMar w:top="680" w:right="851" w:bottom="68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36C47" w14:textId="77777777" w:rsidR="003C72DE" w:rsidRDefault="003C72DE">
      <w:r>
        <w:separator/>
      </w:r>
    </w:p>
  </w:endnote>
  <w:endnote w:type="continuationSeparator" w:id="0">
    <w:p w14:paraId="4852DD8F" w14:textId="77777777" w:rsidR="003C72DE" w:rsidRDefault="003C7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B6281" w14:textId="77777777" w:rsidR="003C72DE" w:rsidRDefault="003C72DE">
      <w:r>
        <w:separator/>
      </w:r>
    </w:p>
  </w:footnote>
  <w:footnote w:type="continuationSeparator" w:id="0">
    <w:p w14:paraId="1BAEAD01" w14:textId="77777777" w:rsidR="003C72DE" w:rsidRDefault="003C72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AD"/>
    <w:rsid w:val="000C1458"/>
    <w:rsid w:val="000E2B9F"/>
    <w:rsid w:val="00181392"/>
    <w:rsid w:val="00282161"/>
    <w:rsid w:val="002E374E"/>
    <w:rsid w:val="002E5925"/>
    <w:rsid w:val="002E6941"/>
    <w:rsid w:val="002F0A80"/>
    <w:rsid w:val="003146D0"/>
    <w:rsid w:val="00396C1C"/>
    <w:rsid w:val="003C72DE"/>
    <w:rsid w:val="00405181"/>
    <w:rsid w:val="004D461A"/>
    <w:rsid w:val="00605547"/>
    <w:rsid w:val="0061585C"/>
    <w:rsid w:val="00621834"/>
    <w:rsid w:val="00660351"/>
    <w:rsid w:val="00697A6F"/>
    <w:rsid w:val="006E4530"/>
    <w:rsid w:val="007514F7"/>
    <w:rsid w:val="0075596B"/>
    <w:rsid w:val="007C7D05"/>
    <w:rsid w:val="007F3C38"/>
    <w:rsid w:val="00863A96"/>
    <w:rsid w:val="00880BAD"/>
    <w:rsid w:val="008A1C89"/>
    <w:rsid w:val="008E5D26"/>
    <w:rsid w:val="0097632F"/>
    <w:rsid w:val="009B4857"/>
    <w:rsid w:val="009D567B"/>
    <w:rsid w:val="00A4674D"/>
    <w:rsid w:val="00A53639"/>
    <w:rsid w:val="00A5753F"/>
    <w:rsid w:val="00A769DE"/>
    <w:rsid w:val="00B12550"/>
    <w:rsid w:val="00B47B0B"/>
    <w:rsid w:val="00B762C4"/>
    <w:rsid w:val="00BB13E4"/>
    <w:rsid w:val="00C2759B"/>
    <w:rsid w:val="00C517DB"/>
    <w:rsid w:val="00CA73F2"/>
    <w:rsid w:val="00CB139F"/>
    <w:rsid w:val="00CC3260"/>
    <w:rsid w:val="00D20A45"/>
    <w:rsid w:val="00D70E61"/>
    <w:rsid w:val="00D75F63"/>
    <w:rsid w:val="00DA4D90"/>
    <w:rsid w:val="00DB6795"/>
    <w:rsid w:val="00DC29B4"/>
    <w:rsid w:val="00DF349A"/>
    <w:rsid w:val="00E21E9C"/>
    <w:rsid w:val="00E27B72"/>
    <w:rsid w:val="00E86B62"/>
    <w:rsid w:val="00E94063"/>
    <w:rsid w:val="00F403A2"/>
    <w:rsid w:val="00F4611C"/>
    <w:rsid w:val="00F8644B"/>
    <w:rsid w:val="00F975CB"/>
    <w:rsid w:val="00FB4D61"/>
    <w:rsid w:val="00FB7115"/>
    <w:rsid w:val="00FC0FB4"/>
    <w:rsid w:val="00FF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E7EFEB"/>
  <w14:defaultImageDpi w14:val="300"/>
  <w15:chartTrackingRefBased/>
  <w15:docId w15:val="{767ED42C-5319-0346-88AD-582A5ACA9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596B"/>
    <w:pPr>
      <w:widowControl w:val="0"/>
      <w:suppressAutoHyphens/>
    </w:pPr>
    <w:rPr>
      <w:rFonts w:ascii="Nimbus Roman No9 L" w:eastAsia="HG Mincho Light J" w:hAnsi="Nimbus Roman No9 L"/>
      <w:color w:val="000000"/>
      <w:sz w:val="24"/>
      <w:lang w:val="es-ES_tradnl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75596B"/>
    <w:pPr>
      <w:suppressLineNumbers/>
      <w:tabs>
        <w:tab w:val="center" w:pos="4986"/>
        <w:tab w:val="right" w:pos="9972"/>
      </w:tabs>
    </w:pPr>
  </w:style>
  <w:style w:type="table" w:styleId="Tablaconcuadrcula">
    <w:name w:val="Table Grid"/>
    <w:basedOn w:val="Tablanormal"/>
    <w:rsid w:val="0075596B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Textoindependiente"/>
    <w:rsid w:val="00CC3260"/>
    <w:pPr>
      <w:suppressLineNumbers/>
    </w:pPr>
  </w:style>
  <w:style w:type="paragraph" w:customStyle="1" w:styleId="TableHeading">
    <w:name w:val="Table Heading"/>
    <w:basedOn w:val="TableContents"/>
    <w:rsid w:val="00CC3260"/>
    <w:pPr>
      <w:jc w:val="center"/>
    </w:pPr>
    <w:rPr>
      <w:b/>
      <w:i/>
    </w:rPr>
  </w:style>
  <w:style w:type="paragraph" w:styleId="Textoindependiente">
    <w:name w:val="Body Text"/>
    <w:basedOn w:val="Normal"/>
    <w:rsid w:val="00CC3260"/>
    <w:pPr>
      <w:spacing w:after="120"/>
    </w:pPr>
  </w:style>
  <w:style w:type="paragraph" w:styleId="Piedepgina">
    <w:name w:val="footer"/>
    <w:basedOn w:val="Normal"/>
    <w:rsid w:val="002F0A80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s%20and%20Settings\Jorge%20Mario\Escritorio\PIS-1ra%20Iteracion-Artefactos\Tarea%20de%20Ingenieria.dot" TargetMode="External"/></Relationships>
</file>

<file path=word/theme/theme1.xml><?xml version="1.0" encoding="utf-8"?>
<a:theme xmlns:a="http://schemas.openxmlformats.org/drawingml/2006/main" name="Tema1-UPB">
  <a:themeElements>
    <a:clrScheme name="UPB">
      <a:dk1>
        <a:srgbClr val="000000"/>
      </a:dk1>
      <a:lt1>
        <a:srgbClr val="FFFFFF"/>
      </a:lt1>
      <a:dk2>
        <a:srgbClr val="000087"/>
      </a:dk2>
      <a:lt2>
        <a:srgbClr val="5882F8"/>
      </a:lt2>
      <a:accent1>
        <a:srgbClr val="D0EB00"/>
      </a:accent1>
      <a:accent2>
        <a:srgbClr val="AD3DFF"/>
      </a:accent2>
      <a:accent3>
        <a:srgbClr val="DF7D00"/>
      </a:accent3>
      <a:accent4>
        <a:srgbClr val="FFCD28"/>
      </a:accent4>
      <a:accent5>
        <a:srgbClr val="E50213"/>
      </a:accent5>
      <a:accent6>
        <a:srgbClr val="7CA7AD"/>
      </a:accent6>
      <a:hlink>
        <a:srgbClr val="000087"/>
      </a:hlink>
      <a:folHlink>
        <a:srgbClr val="FFCD28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ema1-UPB" id="{A521A89D-A243-1942-A813-F5562B35CD78}" vid="{16195D9E-EAD6-9045-B52E-AAB32477072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27783753953547B7FC3082537267E2" ma:contentTypeVersion="16" ma:contentTypeDescription="Crear nuevo documento." ma:contentTypeScope="" ma:versionID="97f381565d65a23fbab7622fd5bbd77c">
  <xsd:schema xmlns:xsd="http://www.w3.org/2001/XMLSchema" xmlns:xs="http://www.w3.org/2001/XMLSchema" xmlns:p="http://schemas.microsoft.com/office/2006/metadata/properties" xmlns:ns2="20f40e83-ecb3-43fa-824b-804cfaa06ae1" xmlns:ns3="235c63eb-f668-470d-b3f1-37dd36c10e53" targetNamespace="http://schemas.microsoft.com/office/2006/metadata/properties" ma:root="true" ma:fieldsID="384a28825f511d7fb1a23e564ac813ca" ns2:_="" ns3:_="">
    <xsd:import namespace="20f40e83-ecb3-43fa-824b-804cfaa06ae1"/>
    <xsd:import namespace="235c63eb-f668-470d-b3f1-37dd36c10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40e83-ecb3-43fa-824b-804cfaa06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9eb28b8-418d-4e4f-834a-21a5a75d3e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c63eb-f668-470d-b3f1-37dd36c10e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c2ce880-6467-41cd-b587-0c9b93940179}" ma:internalName="TaxCatchAll" ma:showField="CatchAllData" ma:web="235c63eb-f668-470d-b3f1-37dd36c10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349BA6-1AC4-41FB-8181-68E9398B93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40e83-ecb3-43fa-824b-804cfaa06ae1"/>
    <ds:schemaRef ds:uri="235c63eb-f668-470d-b3f1-37dd36c10e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14BB51-FE9B-4E0B-AF5A-DA35DB98F03E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6563AA1-129B-487F-A7D8-62AD79DCF05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18bab0f-20a4-4de3-a10c-e20cee96bb35}" enabled="0" method="" siteId="{618bab0f-20a4-4de3-a10c-e20cee96bb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Tarea de Ingenieria.dot</Template>
  <TotalTime>80</TotalTime>
  <Pages>11</Pages>
  <Words>1510</Words>
  <Characters>8310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Backlog Priorizado</vt:lpstr>
    </vt:vector>
  </TitlesOfParts>
  <Manager/>
  <Company>PIS-00</Company>
  <LinksUpToDate>false</LinksUpToDate>
  <CharactersWithSpaces>9801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Priorizado</dc:title>
  <dc:subject/>
  <dc:creator>Jorge Mario Ulloa Marín</dc:creator>
  <cp:keywords/>
  <dc:description/>
  <cp:lastModifiedBy>Mateo Roldán Herrera</cp:lastModifiedBy>
  <cp:revision>24</cp:revision>
  <cp:lastPrinted>1900-01-01T05:00:00Z</cp:lastPrinted>
  <dcterms:created xsi:type="dcterms:W3CDTF">2026-06-18T15:41:00Z</dcterms:created>
  <dcterms:modified xsi:type="dcterms:W3CDTF">2026-07-27T17:16:00Z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Juan Pablo Torres Pabon</vt:lpwstr>
  </property>
  <property fmtid="{D5CDD505-2E9C-101B-9397-08002B2CF9AE}" pid="3" name="Order">
    <vt:lpwstr>231900.000000000</vt:lpwstr>
  </property>
  <property fmtid="{D5CDD505-2E9C-101B-9397-08002B2CF9AE}" pid="4" name="_ExtendedDescription">
    <vt:lpwstr/>
  </property>
  <property fmtid="{D5CDD505-2E9C-101B-9397-08002B2CF9AE}" pid="5" name="display_urn:schemas-microsoft-com:office:office#Author">
    <vt:lpwstr>Juan Pablo Torres Pabon</vt:lpwstr>
  </property>
  <property fmtid="{D5CDD505-2E9C-101B-9397-08002B2CF9AE}" pid="6" name="ComplianceAssetId">
    <vt:lpwstr/>
  </property>
  <property fmtid="{D5CDD505-2E9C-101B-9397-08002B2CF9AE}" pid="7" name="TriggerFlowInfo">
    <vt:lpwstr/>
  </property>
  <property fmtid="{D5CDD505-2E9C-101B-9397-08002B2CF9AE}" pid="8" name="ContentTypeId">
    <vt:lpwstr>0x01010083279F36980B3A499E395067D7B729B2</vt:lpwstr>
  </property>
  <property fmtid="{D5CDD505-2E9C-101B-9397-08002B2CF9AE}" pid="9" name="_SourceUrl">
    <vt:lpwstr/>
  </property>
  <property fmtid="{D5CDD505-2E9C-101B-9397-08002B2CF9AE}" pid="10" name="_SharedFileIndex">
    <vt:lpwstr/>
  </property>
</Properties>
</file>